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1FC65B" w14:textId="77777777" w:rsidR="008F06CA" w:rsidRPr="008F06CA" w:rsidRDefault="008F06CA" w:rsidP="008F06CA">
      <w:pPr>
        <w:rPr>
          <w:b/>
          <w:bCs/>
        </w:rPr>
      </w:pPr>
      <w:r w:rsidRPr="008F06CA">
        <w:rPr>
          <w:b/>
          <w:bCs/>
        </w:rPr>
        <w:t xml:space="preserve">IS6025 Design Thinking </w:t>
      </w:r>
      <w:proofErr w:type="gramStart"/>
      <w:r w:rsidRPr="008F06CA">
        <w:rPr>
          <w:b/>
          <w:bCs/>
        </w:rPr>
        <w:t>For</w:t>
      </w:r>
      <w:proofErr w:type="gramEnd"/>
      <w:r w:rsidRPr="008F06CA">
        <w:rPr>
          <w:b/>
          <w:bCs/>
        </w:rPr>
        <w:t xml:space="preserve"> Business Analytics</w:t>
      </w:r>
    </w:p>
    <w:p w14:paraId="5E092E21" w14:textId="77777777" w:rsidR="008F06CA" w:rsidRPr="008F06CA" w:rsidRDefault="008F06CA" w:rsidP="008F06CA">
      <w:pPr>
        <w:rPr>
          <w:b/>
          <w:bCs/>
        </w:rPr>
      </w:pPr>
      <w:sdt>
        <w:sdtPr>
          <w:rPr>
            <w:b/>
            <w:bCs/>
          </w:rPr>
          <w:id w:val="-1719891336"/>
          <w:placeholder>
            <w:docPart w:val="DBFBCBEBE09043BDB0A2D74EDACDFBEC"/>
          </w:placeholder>
          <w:temporary/>
          <w:showingPlcHdr/>
          <w15:appearance w15:val="hidden"/>
        </w:sdtPr>
        <w:sdtContent>
          <w:r w:rsidRPr="008F06CA">
            <w:rPr>
              <w:b/>
              <w:bCs/>
            </w:rPr>
            <w:t>Introduction</w:t>
          </w:r>
        </w:sdtContent>
      </w:sdt>
    </w:p>
    <w:p w14:paraId="213B941D" w14:textId="77777777" w:rsidR="008F06CA" w:rsidRPr="008F06CA" w:rsidRDefault="008F06CA" w:rsidP="008F06CA">
      <w:r w:rsidRPr="008F06CA">
        <w:t xml:space="preserve">This course helps me to understand the user centric problem-solving skills and with sustainable innovation. Working with different approaches taught me the value of interaction among team and building a business idea out of it. Our project ECO-VOYAGE focused on resolving the issues by urban traveler, showcasing with the how I learnt the structured methodologies and formed a solution out of it, </w:t>
      </w:r>
      <w:proofErr w:type="gramStart"/>
      <w:r w:rsidRPr="008F06CA">
        <w:t>This</w:t>
      </w:r>
      <w:proofErr w:type="gramEnd"/>
      <w:r w:rsidRPr="008F06CA">
        <w:t xml:space="preserve"> essay explores my experience of applying design thinking principle to create the solutions for the ECO VOYAGE business.</w:t>
      </w:r>
    </w:p>
    <w:p w14:paraId="05ADE286" w14:textId="77777777" w:rsidR="008F06CA" w:rsidRPr="008F06CA" w:rsidRDefault="008F06CA" w:rsidP="008F06CA">
      <w:pPr>
        <w:rPr>
          <w:b/>
          <w:bCs/>
        </w:rPr>
      </w:pPr>
      <w:r w:rsidRPr="008F06CA">
        <w:rPr>
          <w:b/>
          <w:bCs/>
        </w:rPr>
        <w:t>THE JOURNEY</w:t>
      </w:r>
    </w:p>
    <w:p w14:paraId="7AD7D4D1" w14:textId="77777777" w:rsidR="008F06CA" w:rsidRPr="008F06CA" w:rsidRDefault="008F06CA" w:rsidP="008F06CA">
      <w:r w:rsidRPr="008F06CA">
        <w:drawing>
          <wp:inline distT="0" distB="0" distL="0" distR="0" wp14:anchorId="505C5AEC" wp14:editId="021900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6490"/>
                    </a:xfrm>
                    <a:prstGeom prst="rect">
                      <a:avLst/>
                    </a:prstGeom>
                  </pic:spPr>
                </pic:pic>
              </a:graphicData>
            </a:graphic>
          </wp:inline>
        </w:drawing>
      </w:r>
    </w:p>
    <w:p w14:paraId="450C4139" w14:textId="77777777" w:rsidR="008F06CA" w:rsidRPr="008F06CA" w:rsidRDefault="008F06CA" w:rsidP="008F06CA">
      <w:pPr>
        <w:rPr>
          <w:b/>
          <w:bCs/>
        </w:rPr>
      </w:pPr>
      <w:r w:rsidRPr="008F06CA">
        <w:rPr>
          <w:b/>
          <w:bCs/>
        </w:rPr>
        <w:t>(Fig. 1: Individual Stakeholder Map)</w:t>
      </w:r>
    </w:p>
    <w:p w14:paraId="022F05BF" w14:textId="3FDE3C81" w:rsidR="008F06CA" w:rsidRPr="008F06CA" w:rsidRDefault="008F06CA" w:rsidP="008F06CA">
      <w:pPr>
        <w:tabs>
          <w:tab w:val="left" w:pos="720"/>
          <w:tab w:val="left" w:pos="1440"/>
          <w:tab w:val="left" w:pos="2160"/>
          <w:tab w:val="left" w:pos="5954"/>
        </w:tabs>
        <w:rPr>
          <w:b/>
          <w:bCs/>
        </w:rPr>
      </w:pPr>
      <w:r w:rsidRPr="008F06CA">
        <w:lastRenderedPageBreak/>
        <w:drawing>
          <wp:anchor distT="0" distB="0" distL="114300" distR="114300" simplePos="0" relativeHeight="251661312" behindDoc="0" locked="0" layoutInCell="1" allowOverlap="1" wp14:anchorId="2F24D8FE" wp14:editId="260F63B1">
            <wp:simplePos x="0" y="0"/>
            <wp:positionH relativeFrom="margin">
              <wp:posOffset>3790950</wp:posOffset>
            </wp:positionH>
            <wp:positionV relativeFrom="paragraph">
              <wp:posOffset>0</wp:posOffset>
            </wp:positionV>
            <wp:extent cx="2691130" cy="21437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1130" cy="2143760"/>
                    </a:xfrm>
                    <a:prstGeom prst="rect">
                      <a:avLst/>
                    </a:prstGeom>
                  </pic:spPr>
                </pic:pic>
              </a:graphicData>
            </a:graphic>
          </wp:anchor>
        </w:drawing>
      </w:r>
      <w:r w:rsidRPr="008F06CA">
        <w:drawing>
          <wp:anchor distT="0" distB="0" distL="114300" distR="114300" simplePos="0" relativeHeight="251662336" behindDoc="0" locked="0" layoutInCell="1" allowOverlap="1" wp14:anchorId="143236A2" wp14:editId="7578037F">
            <wp:simplePos x="0" y="0"/>
            <wp:positionH relativeFrom="margin">
              <wp:posOffset>3673475</wp:posOffset>
            </wp:positionH>
            <wp:positionV relativeFrom="paragraph">
              <wp:posOffset>2477135</wp:posOffset>
            </wp:positionV>
            <wp:extent cx="2924175" cy="22205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175" cy="2220595"/>
                    </a:xfrm>
                    <a:prstGeom prst="rect">
                      <a:avLst/>
                    </a:prstGeom>
                  </pic:spPr>
                </pic:pic>
              </a:graphicData>
            </a:graphic>
            <wp14:sizeRelH relativeFrom="margin">
              <wp14:pctWidth>0</wp14:pctWidth>
            </wp14:sizeRelH>
            <wp14:sizeRelV relativeFrom="margin">
              <wp14:pctHeight>0</wp14:pctHeight>
            </wp14:sizeRelV>
          </wp:anchor>
        </w:drawing>
      </w:r>
      <w:r w:rsidRPr="008F06CA">
        <w:drawing>
          <wp:anchor distT="0" distB="0" distL="114300" distR="114300" simplePos="0" relativeHeight="251659264" behindDoc="0" locked="0" layoutInCell="1" allowOverlap="1" wp14:anchorId="2D394852" wp14:editId="6FB478A7">
            <wp:simplePos x="0" y="0"/>
            <wp:positionH relativeFrom="margin">
              <wp:align>left</wp:align>
            </wp:positionH>
            <wp:positionV relativeFrom="paragraph">
              <wp:posOffset>2458901</wp:posOffset>
            </wp:positionV>
            <wp:extent cx="2722880" cy="2204720"/>
            <wp:effectExtent l="0" t="0" r="127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2880" cy="2204720"/>
                    </a:xfrm>
                    <a:prstGeom prst="rect">
                      <a:avLst/>
                    </a:prstGeom>
                    <a:noFill/>
                  </pic:spPr>
                </pic:pic>
              </a:graphicData>
            </a:graphic>
          </wp:anchor>
        </w:drawing>
      </w:r>
      <w:r w:rsidRPr="008F06CA">
        <w:drawing>
          <wp:anchor distT="0" distB="0" distL="114300" distR="114300" simplePos="0" relativeHeight="251660288" behindDoc="0" locked="0" layoutInCell="1" allowOverlap="1" wp14:anchorId="6B1EFF4A" wp14:editId="1F34B67E">
            <wp:simplePos x="0" y="0"/>
            <wp:positionH relativeFrom="column">
              <wp:posOffset>0</wp:posOffset>
            </wp:positionH>
            <wp:positionV relativeFrom="paragraph">
              <wp:posOffset>0</wp:posOffset>
            </wp:positionV>
            <wp:extent cx="2635885" cy="210629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86" t="2231" r="2487" b="1818"/>
                    <a:stretch/>
                  </pic:blipFill>
                  <pic:spPr bwMode="auto">
                    <a:xfrm>
                      <a:off x="0" y="0"/>
                      <a:ext cx="2635885" cy="2106295"/>
                    </a:xfrm>
                    <a:prstGeom prst="rect">
                      <a:avLst/>
                    </a:prstGeom>
                    <a:ln>
                      <a:noFill/>
                    </a:ln>
                    <a:extLst>
                      <a:ext uri="{53640926-AAD7-44D8-BBD7-CCE9431645EC}">
                        <a14:shadowObscured xmlns:a14="http://schemas.microsoft.com/office/drawing/2010/main"/>
                      </a:ext>
                    </a:extLst>
                  </pic:spPr>
                </pic:pic>
              </a:graphicData>
            </a:graphic>
          </wp:anchor>
        </w:drawing>
      </w:r>
      <w:r w:rsidRPr="008F06CA">
        <w:t>(</w:t>
      </w:r>
      <w:r w:rsidRPr="008F06CA">
        <w:rPr>
          <w:b/>
          <w:bCs/>
        </w:rPr>
        <w:t>Figure. 2.1 Persona)</w:t>
      </w:r>
      <w:r w:rsidRPr="008F06CA">
        <w:rPr>
          <w:b/>
          <w:bCs/>
        </w:rPr>
        <w:tab/>
      </w:r>
      <w:r>
        <w:rPr>
          <w:b/>
          <w:bCs/>
        </w:rPr>
        <w:tab/>
      </w:r>
      <w:r w:rsidRPr="008F06CA">
        <w:rPr>
          <w:b/>
          <w:bCs/>
        </w:rPr>
        <w:t>(Figure. 2.2 Persona)</w:t>
      </w:r>
    </w:p>
    <w:p w14:paraId="60FC224A" w14:textId="569223CD" w:rsidR="008F06CA" w:rsidRPr="008F06CA" w:rsidRDefault="008F06CA" w:rsidP="008F06CA">
      <w:pPr>
        <w:tabs>
          <w:tab w:val="left" w:pos="720"/>
          <w:tab w:val="left" w:pos="1440"/>
          <w:tab w:val="left" w:pos="2160"/>
          <w:tab w:val="left" w:pos="2880"/>
          <w:tab w:val="left" w:pos="5954"/>
        </w:tabs>
        <w:rPr>
          <w:b/>
          <w:bCs/>
        </w:rPr>
      </w:pPr>
      <w:r w:rsidRPr="008F06CA">
        <w:rPr>
          <w:b/>
          <w:bCs/>
        </w:rPr>
        <w:t>(Figure 2.3 Persona)</w:t>
      </w:r>
      <w:r w:rsidRPr="008F06CA">
        <w:rPr>
          <w:b/>
          <w:bCs/>
        </w:rPr>
        <w:tab/>
      </w:r>
      <w:r w:rsidRPr="008F06CA">
        <w:rPr>
          <w:b/>
          <w:bCs/>
        </w:rPr>
        <w:tab/>
      </w:r>
      <w:r>
        <w:rPr>
          <w:b/>
          <w:bCs/>
        </w:rPr>
        <w:tab/>
      </w:r>
      <w:r w:rsidRPr="008F06CA">
        <w:rPr>
          <w:b/>
          <w:bCs/>
        </w:rPr>
        <w:t>(Figure. 3.1 Loop Voting Table)</w:t>
      </w:r>
    </w:p>
    <w:p w14:paraId="43BC49AD" w14:textId="77777777" w:rsidR="008F06CA" w:rsidRPr="008F06CA" w:rsidRDefault="008F06CA" w:rsidP="008F06CA">
      <w:r w:rsidRPr="008F06CA">
        <w:rPr>
          <w:i/>
          <w:iCs/>
        </w:rPr>
        <w:drawing>
          <wp:anchor distT="0" distB="0" distL="114300" distR="114300" simplePos="0" relativeHeight="251663360" behindDoc="0" locked="0" layoutInCell="1" allowOverlap="1" wp14:anchorId="4449B5F2" wp14:editId="3D0DEC50">
            <wp:simplePos x="0" y="0"/>
            <wp:positionH relativeFrom="margin">
              <wp:align>left</wp:align>
            </wp:positionH>
            <wp:positionV relativeFrom="paragraph">
              <wp:posOffset>1142365</wp:posOffset>
            </wp:positionV>
            <wp:extent cx="4196715" cy="23571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76" t="3416" r="3461" b="14132"/>
                    <a:stretch/>
                  </pic:blipFill>
                  <pic:spPr bwMode="auto">
                    <a:xfrm>
                      <a:off x="0" y="0"/>
                      <a:ext cx="4196715" cy="235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06CA">
        <w:t xml:space="preserve">In the </w:t>
      </w:r>
      <w:r w:rsidRPr="008F06CA">
        <w:rPr>
          <w:i/>
          <w:iCs/>
        </w:rPr>
        <w:t>research</w:t>
      </w:r>
      <w:r w:rsidRPr="008F06CA">
        <w:t xml:space="preserve"> </w:t>
      </w:r>
      <w:r w:rsidRPr="008F06CA">
        <w:rPr>
          <w:i/>
          <w:iCs/>
        </w:rPr>
        <w:t>phase</w:t>
      </w:r>
      <w:r w:rsidRPr="008F06CA">
        <w:t xml:space="preserve"> we began by creating the individual Stakeholder map </w:t>
      </w:r>
      <w:r w:rsidRPr="008F06CA">
        <w:rPr>
          <w:b/>
          <w:bCs/>
        </w:rPr>
        <w:t>(</w:t>
      </w:r>
      <w:r w:rsidRPr="008F06CA">
        <w:rPr>
          <w:b/>
          <w:bCs/>
          <w:i/>
          <w:iCs/>
        </w:rPr>
        <w:t>Fig. 1)</w:t>
      </w:r>
      <w:r w:rsidRPr="008F06CA">
        <w:rPr>
          <w:b/>
          <w:bCs/>
        </w:rPr>
        <w:t xml:space="preserve">, </w:t>
      </w:r>
      <w:r w:rsidRPr="008F06CA">
        <w:t xml:space="preserve">which were then merged into one stakeholder map considering all inputs of other comrades as well. This exercise helped us to identity key stakeholder affected by other indirect and direct stakeholders. Instead of moving to empathy phase, we moved to Persona’s phase listening and shortlisting major 3 Persona’s </w:t>
      </w:r>
      <w:r w:rsidRPr="008F06CA">
        <w:rPr>
          <w:b/>
          <w:bCs/>
          <w:i/>
          <w:iCs/>
        </w:rPr>
        <w:t>(Fig. 2.1), (Fig. 2.2), (Fig 2.3)</w:t>
      </w:r>
      <w:r w:rsidRPr="008F06CA">
        <w:t xml:space="preserve"> from 8 interviews using </w:t>
      </w:r>
      <w:r w:rsidRPr="008F06CA">
        <w:rPr>
          <w:i/>
          <w:iCs/>
        </w:rPr>
        <w:t xml:space="preserve">Loop Voting Table </w:t>
      </w:r>
      <w:r w:rsidRPr="008F06CA">
        <w:rPr>
          <w:b/>
          <w:bCs/>
          <w:i/>
          <w:iCs/>
        </w:rPr>
        <w:t>(Fig. 3.1).</w:t>
      </w:r>
    </w:p>
    <w:p w14:paraId="296345B2" w14:textId="77777777" w:rsidR="008F06CA" w:rsidRPr="008F06CA" w:rsidRDefault="008F06CA" w:rsidP="008F06CA">
      <w:pPr>
        <w:rPr>
          <w:b/>
          <w:bCs/>
        </w:rPr>
      </w:pPr>
      <w:r w:rsidRPr="008F06CA">
        <w:rPr>
          <w:b/>
          <w:bCs/>
        </w:rPr>
        <w:t>(Figure 4.1 Empathy Map)</w:t>
      </w:r>
    </w:p>
    <w:p w14:paraId="60757AF4" w14:textId="77777777" w:rsidR="008F06CA" w:rsidRPr="008F06CA" w:rsidRDefault="008F06CA" w:rsidP="008F06CA"/>
    <w:p w14:paraId="15FAD2D0" w14:textId="4F6D9E31" w:rsidR="008F06CA" w:rsidRPr="008F06CA" w:rsidRDefault="008F06CA" w:rsidP="008F06CA">
      <w:pPr>
        <w:rPr>
          <w:b/>
          <w:bCs/>
        </w:rPr>
      </w:pPr>
      <w:r w:rsidRPr="008F06CA">
        <w:lastRenderedPageBreak/>
        <w:drawing>
          <wp:anchor distT="0" distB="0" distL="114300" distR="114300" simplePos="0" relativeHeight="251664384" behindDoc="0" locked="0" layoutInCell="1" allowOverlap="1" wp14:anchorId="5BAF6E30" wp14:editId="66B52368">
            <wp:simplePos x="0" y="0"/>
            <wp:positionH relativeFrom="margin">
              <wp:align>left</wp:align>
            </wp:positionH>
            <wp:positionV relativeFrom="paragraph">
              <wp:posOffset>0</wp:posOffset>
            </wp:positionV>
            <wp:extent cx="4023360" cy="20624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360" cy="2062480"/>
                    </a:xfrm>
                    <a:prstGeom prst="rect">
                      <a:avLst/>
                    </a:prstGeom>
                  </pic:spPr>
                </pic:pic>
              </a:graphicData>
            </a:graphic>
            <wp14:sizeRelH relativeFrom="margin">
              <wp14:pctWidth>0</wp14:pctWidth>
            </wp14:sizeRelH>
            <wp14:sizeRelV relativeFrom="margin">
              <wp14:pctHeight>0</wp14:pctHeight>
            </wp14:sizeRelV>
          </wp:anchor>
        </w:drawing>
      </w:r>
      <w:r w:rsidRPr="008F06CA">
        <w:rPr>
          <w:b/>
          <w:bCs/>
        </w:rPr>
        <w:t>(Figure 5.1</w:t>
      </w:r>
      <w:r>
        <w:rPr>
          <w:b/>
          <w:bCs/>
        </w:rPr>
        <w:t>: Journey Map</w:t>
      </w:r>
      <w:r w:rsidRPr="008F06CA">
        <w:rPr>
          <w:b/>
          <w:bCs/>
        </w:rPr>
        <w:t>)</w:t>
      </w:r>
    </w:p>
    <w:p w14:paraId="527625D1" w14:textId="77777777" w:rsidR="008F06CA" w:rsidRPr="008F06CA" w:rsidRDefault="008F06CA" w:rsidP="008F06CA">
      <w:r w:rsidRPr="008F06CA">
        <w:t xml:space="preserve">After shortlisting persona’s then we moved to </w:t>
      </w:r>
      <w:r w:rsidRPr="008F06CA">
        <w:rPr>
          <w:i/>
          <w:iCs/>
        </w:rPr>
        <w:t>Empathy Map</w:t>
      </w:r>
      <w:r w:rsidRPr="008F06CA">
        <w:t xml:space="preserve"> </w:t>
      </w:r>
      <w:r w:rsidRPr="008F06CA">
        <w:rPr>
          <w:b/>
          <w:bCs/>
          <w:i/>
          <w:iCs/>
        </w:rPr>
        <w:t xml:space="preserve">(Fig. 4.1) </w:t>
      </w:r>
      <w:r w:rsidRPr="008F06CA">
        <w:t xml:space="preserve">personal contributing in this stage was to make empathy map of ECO-VOYAGE tech leads empathy map. Later we moved on to </w:t>
      </w:r>
      <w:r w:rsidRPr="008F06CA">
        <w:rPr>
          <w:i/>
          <w:iCs/>
        </w:rPr>
        <w:t xml:space="preserve">Journey Map </w:t>
      </w:r>
      <w:r w:rsidRPr="008F06CA">
        <w:rPr>
          <w:b/>
          <w:bCs/>
          <w:i/>
          <w:iCs/>
        </w:rPr>
        <w:t xml:space="preserve">(Fig. 5.1). </w:t>
      </w:r>
      <w:r w:rsidRPr="008F06CA">
        <w:t>Stating the Journey stage, Actions, touchpoints, Needs, Moods, Insights etc. We also derived the information source and service my persona- putting myself in tech lead shoes.</w:t>
      </w:r>
    </w:p>
    <w:p w14:paraId="19959BDE" w14:textId="77777777" w:rsidR="008F06CA" w:rsidRPr="008F06CA" w:rsidRDefault="008F06CA" w:rsidP="008F06CA">
      <w:pPr>
        <w:rPr>
          <w:b/>
          <w:bCs/>
        </w:rPr>
      </w:pPr>
      <w:r w:rsidRPr="008F06CA">
        <w:rPr>
          <w:b/>
          <w:bCs/>
        </w:rPr>
        <w:t>Defining the Problem Statement</w:t>
      </w:r>
      <w:r w:rsidRPr="008F06CA">
        <w:rPr>
          <w:b/>
          <w:bCs/>
        </w:rPr>
        <w:tab/>
      </w:r>
    </w:p>
    <w:p w14:paraId="1B895E6E" w14:textId="77777777" w:rsidR="008F06CA" w:rsidRPr="008F06CA" w:rsidRDefault="008F06CA" w:rsidP="008F06CA">
      <w:pPr>
        <w:rPr>
          <w:i/>
          <w:iCs/>
          <w:lang w:val="en-GB"/>
        </w:rPr>
      </w:pPr>
      <w:r w:rsidRPr="008F06CA">
        <w:t xml:space="preserve">Using all the flow of </w:t>
      </w:r>
      <w:r w:rsidRPr="008F06CA">
        <w:rPr>
          <w:i/>
          <w:iCs/>
        </w:rPr>
        <w:t xml:space="preserve">Stakeholder Map </w:t>
      </w:r>
      <w:r w:rsidRPr="008F06CA">
        <w:rPr>
          <w:b/>
          <w:bCs/>
        </w:rPr>
        <w:t>(</w:t>
      </w:r>
      <w:r w:rsidRPr="008F06CA">
        <w:rPr>
          <w:b/>
          <w:bCs/>
          <w:i/>
          <w:iCs/>
        </w:rPr>
        <w:t xml:space="preserve">Fig. 1), </w:t>
      </w:r>
      <w:r w:rsidRPr="008F06CA">
        <w:rPr>
          <w:i/>
          <w:iCs/>
        </w:rPr>
        <w:t xml:space="preserve">Persona’s </w:t>
      </w:r>
      <w:r w:rsidRPr="008F06CA">
        <w:rPr>
          <w:b/>
          <w:bCs/>
          <w:i/>
          <w:iCs/>
        </w:rPr>
        <w:t>(Fig. 2.1), (Fig. 2.2),</w:t>
      </w:r>
      <w:r w:rsidRPr="008F06CA">
        <w:rPr>
          <w:i/>
          <w:iCs/>
        </w:rPr>
        <w:t xml:space="preserve"> </w:t>
      </w:r>
      <w:r w:rsidRPr="008F06CA">
        <w:rPr>
          <w:b/>
          <w:bCs/>
          <w:i/>
          <w:iCs/>
        </w:rPr>
        <w:t>(Fig 2.3)</w:t>
      </w:r>
      <w:r w:rsidRPr="008F06CA">
        <w:rPr>
          <w:i/>
          <w:iCs/>
        </w:rPr>
        <w:t xml:space="preserve">, Empathy Map </w:t>
      </w:r>
      <w:r w:rsidRPr="008F06CA">
        <w:rPr>
          <w:b/>
          <w:bCs/>
          <w:i/>
          <w:iCs/>
        </w:rPr>
        <w:t>(Fig. 4.1),</w:t>
      </w:r>
      <w:r w:rsidRPr="008F06CA">
        <w:rPr>
          <w:i/>
          <w:iCs/>
        </w:rPr>
        <w:t xml:space="preserve"> Customer Journey Map </w:t>
      </w:r>
      <w:r w:rsidRPr="008F06CA">
        <w:rPr>
          <w:b/>
          <w:bCs/>
          <w:i/>
          <w:iCs/>
        </w:rPr>
        <w:t>(Fig. 5.1).</w:t>
      </w:r>
      <w:r w:rsidRPr="008F06CA">
        <w:rPr>
          <w:i/>
          <w:iCs/>
        </w:rPr>
        <w:t xml:space="preserve"> </w:t>
      </w:r>
      <w:r w:rsidRPr="008F06CA">
        <w:t xml:space="preserve">We shortlisted major problem, which was </w:t>
      </w:r>
      <w:r w:rsidRPr="008F06CA">
        <w:rPr>
          <w:lang w:val="en-GB"/>
        </w:rPr>
        <w:t xml:space="preserve">our problem statement was </w:t>
      </w:r>
      <w:r w:rsidRPr="008F06CA">
        <w:rPr>
          <w:i/>
          <w:iCs/>
          <w:lang w:val="en-GB"/>
        </w:rPr>
        <w:t>“Lisa Carter struggles with navigating the city due to disorganized tours and inadequate transportation options, making it difficult to fully enjoy her cultural experiences”</w:t>
      </w:r>
    </w:p>
    <w:p w14:paraId="7FF86013" w14:textId="77777777" w:rsidR="008F06CA" w:rsidRPr="008F06CA" w:rsidRDefault="008F06CA" w:rsidP="008F06CA">
      <w:pPr>
        <w:rPr>
          <w:b/>
          <w:bCs/>
        </w:rPr>
      </w:pPr>
      <w:r w:rsidRPr="008F06CA">
        <w:rPr>
          <w:b/>
          <w:bCs/>
        </w:rPr>
        <w:t>Ideate</w:t>
      </w:r>
    </w:p>
    <w:p w14:paraId="768AA8FE" w14:textId="77777777" w:rsidR="008F06CA" w:rsidRPr="008F06CA" w:rsidRDefault="008F06CA" w:rsidP="008F06CA">
      <w:r w:rsidRPr="008F06CA">
        <w:rPr>
          <w:lang w:val="en-GB"/>
        </w:rPr>
        <w:drawing>
          <wp:inline distT="0" distB="0" distL="0" distR="0" wp14:anchorId="7E3CAF3A" wp14:editId="791B4FF5">
            <wp:extent cx="286512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azy 8s.jpg"/>
                    <pic:cNvPicPr/>
                  </pic:nvPicPr>
                  <pic:blipFill>
                    <a:blip r:embed="rId17"/>
                    <a:stretch>
                      <a:fillRect/>
                    </a:stretch>
                  </pic:blipFill>
                  <pic:spPr>
                    <a:xfrm>
                      <a:off x="0" y="0"/>
                      <a:ext cx="2865120" cy="2865120"/>
                    </a:xfrm>
                    <a:prstGeom prst="rect">
                      <a:avLst/>
                    </a:prstGeom>
                  </pic:spPr>
                </pic:pic>
              </a:graphicData>
            </a:graphic>
          </wp:inline>
        </w:drawing>
      </w:r>
    </w:p>
    <w:p w14:paraId="40820E49" w14:textId="77777777" w:rsidR="008F06CA" w:rsidRPr="008F06CA" w:rsidRDefault="008F06CA" w:rsidP="008F06CA">
      <w:pPr>
        <w:rPr>
          <w:b/>
          <w:bCs/>
          <w:lang w:val="en-GB"/>
        </w:rPr>
      </w:pPr>
      <w:r w:rsidRPr="008F06CA">
        <w:rPr>
          <w:b/>
          <w:bCs/>
        </w:rPr>
        <w:t>(Figure. 6.1: Crazy 8s)</w:t>
      </w:r>
    </w:p>
    <w:p w14:paraId="586AE3A7" w14:textId="77777777" w:rsidR="008F06CA" w:rsidRPr="008F06CA" w:rsidRDefault="008F06CA" w:rsidP="008F06CA">
      <w:pPr>
        <w:rPr>
          <w:i/>
          <w:iCs/>
          <w:lang w:val="en-GB"/>
        </w:rPr>
      </w:pPr>
      <w:r w:rsidRPr="008F06CA">
        <w:rPr>
          <w:lang w:val="en-GB"/>
        </w:rPr>
        <w:t xml:space="preserve">After describing our </w:t>
      </w:r>
      <w:proofErr w:type="gramStart"/>
      <w:r w:rsidRPr="008F06CA">
        <w:rPr>
          <w:lang w:val="en-GB"/>
        </w:rPr>
        <w:t>problem</w:t>
      </w:r>
      <w:proofErr w:type="gramEnd"/>
      <w:r w:rsidRPr="008F06CA">
        <w:rPr>
          <w:lang w:val="en-GB"/>
        </w:rPr>
        <w:t xml:space="preserve"> we started to find the solution. We brainstormed several solutions including AR VR virtual tours, personalized idea for smaller groups, </w:t>
      </w:r>
      <w:proofErr w:type="gramStart"/>
      <w:r w:rsidRPr="008F06CA">
        <w:rPr>
          <w:lang w:val="en-GB"/>
        </w:rPr>
        <w:t>We</w:t>
      </w:r>
      <w:proofErr w:type="gramEnd"/>
      <w:r w:rsidRPr="008F06CA">
        <w:rPr>
          <w:lang w:val="en-GB"/>
        </w:rPr>
        <w:t xml:space="preserve"> used technic of crazy 8’s which help us to get ideas out of the box. My crazy 8s</w:t>
      </w:r>
      <w:r w:rsidRPr="008F06CA">
        <w:rPr>
          <w:i/>
          <w:iCs/>
          <w:lang w:val="en-GB"/>
        </w:rPr>
        <w:t xml:space="preserve"> </w:t>
      </w:r>
      <w:r w:rsidRPr="008F06CA">
        <w:rPr>
          <w:b/>
          <w:bCs/>
          <w:i/>
          <w:iCs/>
          <w:lang w:val="en-GB"/>
        </w:rPr>
        <w:t>(Fig. 6.1)</w:t>
      </w:r>
      <w:r w:rsidRPr="008F06CA">
        <w:rPr>
          <w:i/>
          <w:iCs/>
          <w:lang w:val="en-GB"/>
        </w:rPr>
        <w:t xml:space="preserve">. </w:t>
      </w:r>
      <w:r w:rsidRPr="008F06CA">
        <w:rPr>
          <w:lang w:val="en-GB"/>
        </w:rPr>
        <w:t xml:space="preserve">We later shortlisted the one solution Number 3 that </w:t>
      </w:r>
      <w:r w:rsidRPr="008F06CA">
        <w:rPr>
          <w:i/>
          <w:iCs/>
          <w:lang w:val="en-GB"/>
        </w:rPr>
        <w:t xml:space="preserve">“instead on keeping data stored we will use it as Carbon Cash Rewards which also help to our sustainable goals”. </w:t>
      </w:r>
    </w:p>
    <w:p w14:paraId="17AC7568" w14:textId="77777777" w:rsidR="008F06CA" w:rsidRPr="008F06CA" w:rsidRDefault="008F06CA" w:rsidP="008F06CA">
      <w:pPr>
        <w:rPr>
          <w:lang w:val="en-GB"/>
        </w:rPr>
      </w:pPr>
      <w:r w:rsidRPr="008F06CA">
        <w:rPr>
          <w:lang w:val="en-GB"/>
        </w:rPr>
        <w:lastRenderedPageBreak/>
        <w:t xml:space="preserve">Collaborating with teammates enriched the ideation process, everyone bought their unique idea which led to </w:t>
      </w:r>
      <w:proofErr w:type="spellStart"/>
      <w:r w:rsidRPr="008F06CA">
        <w:rPr>
          <w:lang w:val="en-GB"/>
        </w:rPr>
        <w:t>well rounded</w:t>
      </w:r>
      <w:proofErr w:type="spellEnd"/>
      <w:r w:rsidRPr="008F06CA">
        <w:rPr>
          <w:lang w:val="en-GB"/>
        </w:rPr>
        <w:t xml:space="preserve"> solution. This stage personally taught me the value of </w:t>
      </w:r>
      <w:proofErr w:type="gramStart"/>
      <w:r w:rsidRPr="008F06CA">
        <w:rPr>
          <w:lang w:val="en-GB"/>
        </w:rPr>
        <w:t>open minded</w:t>
      </w:r>
      <w:proofErr w:type="gramEnd"/>
      <w:r w:rsidRPr="008F06CA">
        <w:rPr>
          <w:lang w:val="en-GB"/>
        </w:rPr>
        <w:t xml:space="preserve"> decision and power of combining the idea to create </w:t>
      </w:r>
      <w:proofErr w:type="spellStart"/>
      <w:r w:rsidRPr="008F06CA">
        <w:rPr>
          <w:lang w:val="en-GB"/>
        </w:rPr>
        <w:t>impactfull</w:t>
      </w:r>
      <w:proofErr w:type="spellEnd"/>
      <w:r w:rsidRPr="008F06CA">
        <w:rPr>
          <w:lang w:val="en-GB"/>
        </w:rPr>
        <w:t xml:space="preserve"> outcomes. Once the Ideate stage was complete, I moved to prototyping stage. </w:t>
      </w:r>
    </w:p>
    <w:p w14:paraId="4E20D44C" w14:textId="77777777" w:rsidR="008F06CA" w:rsidRPr="008F06CA" w:rsidRDefault="008F06CA" w:rsidP="008F06CA">
      <w:pPr>
        <w:rPr>
          <w:lang w:val="en-GB"/>
        </w:rPr>
      </w:pPr>
      <w:r w:rsidRPr="008F06CA">
        <w:rPr>
          <w:lang w:val="en-GB"/>
        </w:rPr>
        <w:br/>
      </w:r>
    </w:p>
    <w:p w14:paraId="5C7D4651" w14:textId="77777777" w:rsidR="008F06CA" w:rsidRPr="008F06CA" w:rsidRDefault="008F06CA" w:rsidP="008F06CA">
      <w:pPr>
        <w:rPr>
          <w:b/>
          <w:bCs/>
        </w:rPr>
      </w:pPr>
      <w:r w:rsidRPr="008F06CA">
        <w:rPr>
          <w:b/>
          <w:bCs/>
        </w:rPr>
        <w:t>Prototyping</w:t>
      </w:r>
      <w:r w:rsidRPr="008F06CA">
        <w:rPr>
          <w:b/>
          <w:bCs/>
        </w:rPr>
        <w:tab/>
      </w:r>
    </w:p>
    <w:p w14:paraId="4CFF820B" w14:textId="77777777" w:rsidR="008F06CA" w:rsidRPr="008F06CA" w:rsidRDefault="008F06CA" w:rsidP="008F06CA">
      <w:r w:rsidRPr="008F06CA">
        <w:t xml:space="preserve">Later after completing the Ideate stage I started creating wireframes learning how prototyping, how to design wireframes </w:t>
      </w:r>
      <w:r w:rsidRPr="008F06CA">
        <w:fldChar w:fldCharType="begin"/>
      </w:r>
      <w:r w:rsidRPr="008F06CA">
        <w:instrText xml:space="preserve"> ADDIN ZOTERO_ITEM CSL_CITATION {"citationID":"yiueo2nT","properties":{"formattedCitation":"(freeCodeCamp.org, 2020)","plainCitation":"(freeCodeCamp.org, 2020)","noteIndex":0},"citationItems":[{"id":25,"uris":["http://zotero.org/users/15636523/items/E555PVYS"],"itemData":{"id":25,"type":"motion_picture","abstract":"Learn how to use wireframing to help design a website. A good wireframe can provide the vision for the entire layout and functionality of a website. It can serve as the first stage of a design, give an idea of the overall structure pages will take, and how navigation will flow. \n\n</w:instrText>
      </w:r>
      <w:r w:rsidRPr="008F06CA">
        <w:rPr>
          <w:rFonts w:ascii="Segoe UI Emoji" w:hAnsi="Segoe UI Emoji" w:cs="Segoe UI Emoji"/>
        </w:rPr>
        <w:instrText>🎥</w:instrText>
      </w:r>
      <w:r w:rsidRPr="008F06CA">
        <w:instrText xml:space="preserve"> Video from Adrian Twarog. Check out his YouTube channel:    / @adriantwarog  \n\n--\n\nLearn to code for free and get a developer job: https://www.freecodecamp.org\n\nRead hundreds of articles on programming: https://freecodecamp.org/news","source":"YouTube","title":"How to Design a Website – A UX Wireframe Tutorial","URL":"https://www.youtube.com/watch?v=pN92rnO_n5U","director":[{"literal":"freeCodeCamp.org"}],"accessed":{"date-parts":[["2024",11,26]]},"issued":{"date-parts":[["2020",9,3]]}}}],"schema":"https://github.com/citation-style-language/schema/raw/master/csl-citation.json"} </w:instrText>
      </w:r>
      <w:r w:rsidRPr="008F06CA">
        <w:fldChar w:fldCharType="separate"/>
      </w:r>
      <w:r w:rsidRPr="008F06CA">
        <w:t>(freeCodeCamp.org, 2020)</w:t>
      </w:r>
      <w:r w:rsidRPr="008F06CA">
        <w:fldChar w:fldCharType="end"/>
      </w:r>
      <w:r w:rsidRPr="008F06CA">
        <w:t>, Later I started making rough sketches, implementing another thoughts about UI designing and all.</w:t>
      </w:r>
    </w:p>
    <w:p w14:paraId="012CBA10" w14:textId="77777777" w:rsidR="008F06CA" w:rsidRPr="008F06CA" w:rsidRDefault="008F06CA" w:rsidP="008F06CA">
      <w:r w:rsidRPr="008F06CA">
        <w:drawing>
          <wp:inline distT="0" distB="0" distL="0" distR="0" wp14:anchorId="27D76F01" wp14:editId="0ECA3CBA">
            <wp:extent cx="3141345" cy="3265170"/>
            <wp:effectExtent l="0" t="4762"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ugh WireFrame .jpg"/>
                    <pic:cNvPicPr/>
                  </pic:nvPicPr>
                  <pic:blipFill>
                    <a:blip r:embed="rId18"/>
                    <a:stretch>
                      <a:fillRect/>
                    </a:stretch>
                  </pic:blipFill>
                  <pic:spPr>
                    <a:xfrm rot="16200000">
                      <a:off x="0" y="0"/>
                      <a:ext cx="3141345" cy="3265170"/>
                    </a:xfrm>
                    <a:prstGeom prst="rect">
                      <a:avLst/>
                    </a:prstGeom>
                  </pic:spPr>
                </pic:pic>
              </a:graphicData>
            </a:graphic>
          </wp:inline>
        </w:drawing>
      </w:r>
    </w:p>
    <w:p w14:paraId="2BEAB807" w14:textId="77777777" w:rsidR="008F06CA" w:rsidRPr="008F06CA" w:rsidRDefault="008F06CA" w:rsidP="008F06CA">
      <w:pPr>
        <w:rPr>
          <w:b/>
          <w:bCs/>
        </w:rPr>
      </w:pPr>
      <w:r w:rsidRPr="008F06CA">
        <w:tab/>
      </w:r>
      <w:r w:rsidRPr="008F06CA">
        <w:rPr>
          <w:b/>
          <w:bCs/>
        </w:rPr>
        <w:t>(Figure. 7.1: Rough Inputs from Teammates)</w:t>
      </w:r>
    </w:p>
    <w:p w14:paraId="66A2B192" w14:textId="77777777" w:rsidR="008F06CA" w:rsidRPr="008F06CA" w:rsidRDefault="008F06CA" w:rsidP="008F06CA"/>
    <w:p w14:paraId="0A8308E5" w14:textId="77777777" w:rsidR="008F06CA" w:rsidRPr="008F06CA" w:rsidRDefault="008F06CA" w:rsidP="008F06CA">
      <w:r w:rsidRPr="008F06CA">
        <w:drawing>
          <wp:inline distT="0" distB="0" distL="0" distR="0" wp14:anchorId="7F886A5B" wp14:editId="69EA72A8">
            <wp:extent cx="2688590" cy="3584955"/>
            <wp:effectExtent l="9207" t="0" r="6668" b="666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 Wireframe.jpg"/>
                    <pic:cNvPicPr/>
                  </pic:nvPicPr>
                  <pic:blipFill>
                    <a:blip r:embed="rId19"/>
                    <a:stretch>
                      <a:fillRect/>
                    </a:stretch>
                  </pic:blipFill>
                  <pic:spPr>
                    <a:xfrm rot="16200000">
                      <a:off x="0" y="0"/>
                      <a:ext cx="2695613" cy="3594320"/>
                    </a:xfrm>
                    <a:prstGeom prst="rect">
                      <a:avLst/>
                    </a:prstGeom>
                  </pic:spPr>
                </pic:pic>
              </a:graphicData>
            </a:graphic>
          </wp:inline>
        </w:drawing>
      </w:r>
    </w:p>
    <w:p w14:paraId="5FF8E2B3" w14:textId="77777777" w:rsidR="008F06CA" w:rsidRPr="008F06CA" w:rsidRDefault="008F06CA" w:rsidP="008F06CA">
      <w:pPr>
        <w:rPr>
          <w:b/>
          <w:bCs/>
        </w:rPr>
      </w:pPr>
      <w:r w:rsidRPr="008F06CA">
        <w:tab/>
      </w:r>
      <w:r w:rsidRPr="008F06CA">
        <w:rPr>
          <w:b/>
          <w:bCs/>
        </w:rPr>
        <w:t xml:space="preserve">(Figure. </w:t>
      </w:r>
      <w:proofErr w:type="gramStart"/>
      <w:r w:rsidRPr="008F06CA">
        <w:rPr>
          <w:b/>
          <w:bCs/>
        </w:rPr>
        <w:t>7.2 :</w:t>
      </w:r>
      <w:proofErr w:type="gramEnd"/>
      <w:r w:rsidRPr="008F06CA">
        <w:rPr>
          <w:b/>
          <w:bCs/>
        </w:rPr>
        <w:t xml:space="preserve"> Final Wireframe Design I made)</w:t>
      </w:r>
    </w:p>
    <w:p w14:paraId="6A1DDEFE" w14:textId="77777777" w:rsidR="008F06CA" w:rsidRPr="008F06CA" w:rsidRDefault="008F06CA" w:rsidP="008F06CA">
      <w:r w:rsidRPr="008F06CA">
        <w:lastRenderedPageBreak/>
        <w:drawing>
          <wp:inline distT="0" distB="0" distL="0" distR="0" wp14:anchorId="578F7EDC" wp14:editId="3702A553">
            <wp:extent cx="3098800" cy="30988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reFrame 0.jpg"/>
                    <pic:cNvPicPr/>
                  </pic:nvPicPr>
                  <pic:blipFill>
                    <a:blip r:embed="rId20"/>
                    <a:stretch>
                      <a:fillRect/>
                    </a:stretch>
                  </pic:blipFill>
                  <pic:spPr>
                    <a:xfrm>
                      <a:off x="0" y="0"/>
                      <a:ext cx="3098800" cy="3098800"/>
                    </a:xfrm>
                    <a:prstGeom prst="rect">
                      <a:avLst/>
                    </a:prstGeom>
                  </pic:spPr>
                </pic:pic>
              </a:graphicData>
            </a:graphic>
          </wp:inline>
        </w:drawing>
      </w:r>
    </w:p>
    <w:p w14:paraId="17009AAE" w14:textId="77777777" w:rsidR="008F06CA" w:rsidRPr="008F06CA" w:rsidRDefault="008F06CA" w:rsidP="008F06CA">
      <w:pPr>
        <w:rPr>
          <w:b/>
          <w:bCs/>
        </w:rPr>
      </w:pPr>
      <w:r w:rsidRPr="008F06CA">
        <w:tab/>
      </w:r>
      <w:r w:rsidRPr="008F06CA">
        <w:rPr>
          <w:b/>
          <w:bCs/>
        </w:rPr>
        <w:t xml:space="preserve">(Figure. 7.3: Prototyping Progress in </w:t>
      </w:r>
      <w:proofErr w:type="spellStart"/>
      <w:r w:rsidRPr="008F06CA">
        <w:rPr>
          <w:b/>
          <w:bCs/>
        </w:rPr>
        <w:t>Figma</w:t>
      </w:r>
      <w:proofErr w:type="spellEnd"/>
      <w:r w:rsidRPr="008F06CA">
        <w:rPr>
          <w:b/>
          <w:bCs/>
        </w:rPr>
        <w:t>)</w:t>
      </w:r>
    </w:p>
    <w:p w14:paraId="0D3AC7FA" w14:textId="2B83298F" w:rsidR="008F06CA" w:rsidRPr="008F06CA" w:rsidRDefault="008F06CA" w:rsidP="008F06CA">
      <w:pPr>
        <w:rPr>
          <w:b/>
          <w:bCs/>
          <w:i/>
          <w:iCs/>
        </w:rPr>
      </w:pPr>
      <w:r w:rsidRPr="008F06CA">
        <w:rPr>
          <w:i/>
          <w:iCs/>
        </w:rPr>
        <w:drawing>
          <wp:anchor distT="0" distB="0" distL="114300" distR="114300" simplePos="0" relativeHeight="251666432" behindDoc="0" locked="0" layoutInCell="1" allowOverlap="1" wp14:anchorId="7E783F41" wp14:editId="57CF1C95">
            <wp:simplePos x="0" y="0"/>
            <wp:positionH relativeFrom="column">
              <wp:posOffset>3352800</wp:posOffset>
            </wp:positionH>
            <wp:positionV relativeFrom="paragraph">
              <wp:posOffset>1807845</wp:posOffset>
            </wp:positionV>
            <wp:extent cx="2966720" cy="33420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6720" cy="3342005"/>
                    </a:xfrm>
                    <a:prstGeom prst="rect">
                      <a:avLst/>
                    </a:prstGeom>
                  </pic:spPr>
                </pic:pic>
              </a:graphicData>
            </a:graphic>
            <wp14:sizeRelH relativeFrom="margin">
              <wp14:pctWidth>0</wp14:pctWidth>
            </wp14:sizeRelH>
            <wp14:sizeRelV relativeFrom="margin">
              <wp14:pctHeight>0</wp14:pctHeight>
            </wp14:sizeRelV>
          </wp:anchor>
        </w:drawing>
      </w:r>
      <w:r w:rsidRPr="008F06CA">
        <w:rPr>
          <w:b/>
          <w:bCs/>
          <w:i/>
          <w:iCs/>
        </w:rPr>
        <w:drawing>
          <wp:anchor distT="0" distB="0" distL="114300" distR="114300" simplePos="0" relativeHeight="251665408" behindDoc="0" locked="0" layoutInCell="1" allowOverlap="1" wp14:anchorId="7B8D2E1A" wp14:editId="0E97B1BE">
            <wp:simplePos x="0" y="0"/>
            <wp:positionH relativeFrom="margin">
              <wp:align>left</wp:align>
            </wp:positionH>
            <wp:positionV relativeFrom="paragraph">
              <wp:posOffset>1690370</wp:posOffset>
            </wp:positionV>
            <wp:extent cx="2995295" cy="35217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5295" cy="3521710"/>
                    </a:xfrm>
                    <a:prstGeom prst="rect">
                      <a:avLst/>
                    </a:prstGeom>
                  </pic:spPr>
                </pic:pic>
              </a:graphicData>
            </a:graphic>
          </wp:anchor>
        </w:drawing>
      </w:r>
      <w:r w:rsidRPr="008F06CA">
        <w:t xml:space="preserve">My main roll was here. I started focusing on mockups sketches, wireframing, creating a story board, and prototyping. I also started collecting inputs from the teammates. We made the </w:t>
      </w:r>
      <w:proofErr w:type="spellStart"/>
      <w:r w:rsidRPr="008F06CA">
        <w:t>the</w:t>
      </w:r>
      <w:proofErr w:type="spellEnd"/>
      <w:r w:rsidRPr="008F06CA">
        <w:t xml:space="preserve"> final design and proceed to prototyping. I didn’t had an idea how is so process of creating UI so I started using </w:t>
      </w:r>
      <w:proofErr w:type="spellStart"/>
      <w:r w:rsidRPr="008F06CA">
        <w:t>Figma</w:t>
      </w:r>
      <w:proofErr w:type="spellEnd"/>
      <w:r w:rsidRPr="008F06CA">
        <w:t xml:space="preserve"> Tool </w:t>
      </w:r>
      <w:r w:rsidRPr="008F06CA">
        <w:fldChar w:fldCharType="begin"/>
      </w:r>
      <w:r w:rsidRPr="008F06CA">
        <w:instrText xml:space="preserve"> ADDIN ZOTERO_ITEM CSL_CITATION {"citationID":"EkNipVc9","properties":{"formattedCitation":"({\\i{}Figma for Education | Free Tools for the Classroom}, n.d.)","plainCitation":"(Figma for Education | Free Tools for the Classroom, n.d.)","noteIndex":0},"citationItems":[{"id":28,"uris":["http://zotero.org/users/15636523/items/4FGK8IZ9"],"itemData":{"id":28,"type":"webpage","abstract":"Figma is free for educators and students. Start using Figma in your classroom to design, prototype, and whiteboard.","container-title":"Figma","language":"en","title":"Figma for Education | Free Tools for the Classroom","URL":"https://www.figma.com/education/","accessed":{"date-parts":[["2024",11,26]]}}}],"schema":"https://github.com/citation-style-language/schema/raw/master/csl-citation.json"} </w:instrText>
      </w:r>
      <w:r w:rsidRPr="008F06CA">
        <w:fldChar w:fldCharType="separate"/>
      </w:r>
      <w:r w:rsidRPr="008F06CA">
        <w:t>(</w:t>
      </w:r>
      <w:proofErr w:type="spellStart"/>
      <w:r w:rsidRPr="008F06CA">
        <w:rPr>
          <w:i/>
          <w:iCs/>
        </w:rPr>
        <w:t>Figma</w:t>
      </w:r>
      <w:proofErr w:type="spellEnd"/>
      <w:r w:rsidRPr="008F06CA">
        <w:rPr>
          <w:i/>
          <w:iCs/>
        </w:rPr>
        <w:t xml:space="preserve"> for Education | Free Tools for the Classroom</w:t>
      </w:r>
      <w:r w:rsidRPr="008F06CA">
        <w:t>, n.d.)</w:t>
      </w:r>
      <w:r w:rsidRPr="008F06CA">
        <w:fldChar w:fldCharType="end"/>
      </w:r>
      <w:r w:rsidRPr="008F06CA">
        <w:t xml:space="preserve"> as Prof. Andrew suggested during the lecture. Other than that I learnt </w:t>
      </w:r>
      <w:proofErr w:type="spellStart"/>
      <w:r w:rsidRPr="008F06CA">
        <w:t>Figma</w:t>
      </w:r>
      <w:proofErr w:type="spellEnd"/>
      <w:r w:rsidRPr="008F06CA">
        <w:t xml:space="preserve"> from outer source such as YouTube videos </w:t>
      </w:r>
      <w:r w:rsidRPr="008F06CA">
        <w:rPr>
          <w:b/>
          <w:bCs/>
        </w:rPr>
        <w:fldChar w:fldCharType="begin"/>
      </w:r>
      <w:r w:rsidRPr="008F06CA">
        <w:rPr>
          <w:b/>
          <w:bCs/>
        </w:rPr>
        <w:instrText xml:space="preserve"> ADDIN ZOTERO_ITEM CSL_CITATION {"citationID":"gz6xFDRO","properties":{"formattedCitation":"({\\i{}Figma UI Design Tutorial: Get Started in Just 24 Minutes! - YouTube}, n.d.)","plainCitation":"(Figma UI Design Tutorial: Get Started in Just 24 Minutes! - YouTube, n.d.)","noteIndex":0},"citationItems":[{"id":26,"uris":["http://zotero.org/users/15636523/items/ZBMK2S2L"],"itemData":{"id":26,"type":"webpage","title":"Figma UI Design Tutorial: Get Started in Just 24 Minutes! - YouTube","URL":"https://www.youtube.com/watch?v=FTFaQWZBqQ8","accessed":{"date-parts":[["2024",11,26]]}}}],"schema":"https://github.com/citation-style-language/schema/raw/master/csl-citation.json"} </w:instrText>
      </w:r>
      <w:r w:rsidRPr="008F06CA">
        <w:rPr>
          <w:b/>
          <w:bCs/>
        </w:rPr>
        <w:fldChar w:fldCharType="separate"/>
      </w:r>
      <w:r w:rsidRPr="008F06CA">
        <w:t>(</w:t>
      </w:r>
      <w:proofErr w:type="spellStart"/>
      <w:r w:rsidRPr="008F06CA">
        <w:rPr>
          <w:i/>
          <w:iCs/>
        </w:rPr>
        <w:t>Figma</w:t>
      </w:r>
      <w:proofErr w:type="spellEnd"/>
      <w:r w:rsidRPr="008F06CA">
        <w:rPr>
          <w:i/>
          <w:iCs/>
        </w:rPr>
        <w:t xml:space="preserve"> UI Design Tutorial: Get Started in Just 24 Minutes! - YouTube</w:t>
      </w:r>
      <w:r w:rsidRPr="008F06CA">
        <w:t>, n.d.)</w:t>
      </w:r>
      <w:r w:rsidRPr="008F06CA">
        <w:fldChar w:fldCharType="end"/>
      </w:r>
      <w:r w:rsidRPr="008F06CA">
        <w:t xml:space="preserve">, Reading blogs </w:t>
      </w:r>
      <w:r w:rsidRPr="008F06CA">
        <w:fldChar w:fldCharType="begin"/>
      </w:r>
      <w:r w:rsidRPr="008F06CA">
        <w:instrText xml:space="preserve"> ADDIN ZOTERO_ITEM CSL_CITATION {"citationID":"ze2dr3Qy","properties":{"formattedCitation":"(Pruciak, 2022)","plainCitation":"(Pruciak, 2022)","noteIndex":0},"citationItems":[{"id":32,"uris":["http://zotero.org/users/15636523/items/8W4PQ2GI"],"itemData":{"id":32,"type":"webpage","abstract":"2023 saw record mobile app usage (and revenues) - leverage the mobile trend with these 21 best mobile app UI design ideas.","language":"en-us","title":"21 Dazzling Examples of Mobile App UI Design to Inspire You in 2023","URL":"https://www.ideamotive.co/blog/dazzling-examples-of-mobile-app-ui-design","author":[{"family":"Pruciak","given":"Michał"}],"accessed":{"date-parts":[["2024",11,26]]},"issued":{"date-parts":[["2022",2,24]]}}}],"schema":"https://github.com/citation-style-language/schema/raw/master/csl-citation.json"} </w:instrText>
      </w:r>
      <w:r w:rsidRPr="008F06CA">
        <w:fldChar w:fldCharType="separate"/>
      </w:r>
      <w:r w:rsidRPr="008F06CA">
        <w:t>(</w:t>
      </w:r>
      <w:proofErr w:type="spellStart"/>
      <w:r w:rsidRPr="008F06CA">
        <w:t>Pruciak</w:t>
      </w:r>
      <w:proofErr w:type="spellEnd"/>
      <w:r w:rsidRPr="008F06CA">
        <w:t>, 2022)</w:t>
      </w:r>
      <w:r w:rsidRPr="008F06CA">
        <w:fldChar w:fldCharType="end"/>
      </w:r>
      <w:r w:rsidRPr="008F06CA">
        <w:rPr>
          <w:b/>
          <w:bCs/>
        </w:rPr>
        <w:t xml:space="preserve">. </w:t>
      </w:r>
      <w:r w:rsidRPr="008F06CA">
        <w:t xml:space="preserve">After personal learning phase I started actual designing Rough Work </w:t>
      </w:r>
      <w:r w:rsidRPr="008F06CA">
        <w:rPr>
          <w:b/>
          <w:bCs/>
          <w:i/>
          <w:iCs/>
        </w:rPr>
        <w:t>(Fig.7.1)</w:t>
      </w:r>
      <w:r w:rsidRPr="008F06CA">
        <w:t xml:space="preserve"> then proceed with Final Design As shown in </w:t>
      </w:r>
      <w:r w:rsidRPr="008F06CA">
        <w:rPr>
          <w:b/>
          <w:bCs/>
          <w:i/>
          <w:iCs/>
        </w:rPr>
        <w:t>(Fig. 7.2).</w:t>
      </w:r>
      <w:r w:rsidRPr="008F06CA">
        <w:t xml:space="preserve"> Once after design </w:t>
      </w:r>
      <w:proofErr w:type="gramStart"/>
      <w:r w:rsidRPr="008F06CA">
        <w:t>was  ready</w:t>
      </w:r>
      <w:proofErr w:type="gramEnd"/>
      <w:r w:rsidRPr="008F06CA">
        <w:t xml:space="preserve"> I started creating try and error prototypes. </w:t>
      </w:r>
      <w:r w:rsidRPr="008F06CA">
        <w:rPr>
          <w:b/>
          <w:bCs/>
          <w:i/>
          <w:iCs/>
        </w:rPr>
        <w:t xml:space="preserve">(Fig. 7.3). </w:t>
      </w:r>
      <w:r w:rsidRPr="008F06CA">
        <w:t xml:space="preserve">I also used AI tool call design.com to create the logo of the ECO-VOYAGE company </w:t>
      </w:r>
      <w:r w:rsidRPr="008F06CA">
        <w:rPr>
          <w:b/>
          <w:bCs/>
        </w:rPr>
        <w:t xml:space="preserve">[Link: </w:t>
      </w:r>
      <w:r w:rsidRPr="008F06CA">
        <w:rPr>
          <w:b/>
          <w:bCs/>
        </w:rPr>
        <w:fldChar w:fldCharType="begin"/>
      </w:r>
      <w:r w:rsidRPr="008F06CA">
        <w:rPr>
          <w:b/>
          <w:bCs/>
        </w:rPr>
        <w:instrText xml:space="preserve"> ADDIN ZOTERO_ITEM CSL_CITATION {"citationID":"EI7PCIik","properties":{"formattedCitation":"(VEDANT, 2024)","plainCitation":"(VEDANT, 2024)","noteIndex":0},"citationItems":[{"id":34,"uris":["http://zotero.org/users/15636523/items/7S6VD8QQ"],"itemData":{"id":34,"type":"graphic","title":"Eco-Voyage, LOGO","URL":"https://www.design.com/maker/logo/eco-green-bicycle-145124?text=ECO+VOYAGE&amp;isVariation=True","author":[{"family":"VEDANT","given":"NATU"}],"issued":{"date-parts":[["2024",11,6]]}}}],"schema":"https://github.com/citation-style-language/schema/raw/master/csl-citation.json"} </w:instrText>
      </w:r>
      <w:r w:rsidRPr="008F06CA">
        <w:rPr>
          <w:b/>
          <w:bCs/>
        </w:rPr>
        <w:fldChar w:fldCharType="separate"/>
      </w:r>
      <w:r w:rsidRPr="008F06CA">
        <w:t>(VEDANT, 2</w:t>
      </w:r>
      <w:bookmarkStart w:id="0" w:name="_GoBack"/>
      <w:bookmarkEnd w:id="0"/>
      <w:r w:rsidRPr="008F06CA">
        <w:t>024)</w:t>
      </w:r>
      <w:r w:rsidRPr="008F06CA">
        <w:fldChar w:fldCharType="end"/>
      </w:r>
      <w:r w:rsidRPr="008F06CA">
        <w:rPr>
          <w:b/>
          <w:bCs/>
        </w:rPr>
        <w:t>].</w:t>
      </w:r>
    </w:p>
    <w:p w14:paraId="127C4068" w14:textId="37A252A5" w:rsidR="008F06CA" w:rsidRPr="008F06CA" w:rsidRDefault="008F06CA" w:rsidP="008F06CA">
      <w:pPr>
        <w:tabs>
          <w:tab w:val="left" w:pos="720"/>
          <w:tab w:val="left" w:pos="1440"/>
          <w:tab w:val="left" w:pos="2160"/>
          <w:tab w:val="left" w:pos="2880"/>
          <w:tab w:val="left" w:pos="3600"/>
          <w:tab w:val="left" w:pos="4320"/>
          <w:tab w:val="left" w:pos="6448"/>
        </w:tabs>
        <w:rPr>
          <w:b/>
          <w:bCs/>
        </w:rPr>
      </w:pPr>
      <w:r w:rsidRPr="008F06CA">
        <w:rPr>
          <w:b/>
          <w:bCs/>
        </w:rPr>
        <w:tab/>
        <w:t xml:space="preserve">(Figure. 8.1: Eco Voyage Framework) </w:t>
      </w:r>
      <w:r>
        <w:rPr>
          <w:b/>
          <w:bCs/>
        </w:rPr>
        <w:tab/>
      </w:r>
      <w:r w:rsidRPr="008F06CA">
        <w:rPr>
          <w:b/>
          <w:bCs/>
        </w:rPr>
        <w:t>(Figure: 8.2: Prototyping)</w:t>
      </w:r>
    </w:p>
    <w:p w14:paraId="43BF85A9" w14:textId="3DBE6C92" w:rsidR="008F06CA" w:rsidRPr="008F06CA" w:rsidRDefault="008F06CA" w:rsidP="008F06CA">
      <w:pPr>
        <w:rPr>
          <w:b/>
          <w:bCs/>
          <w:lang w:val="en-GB"/>
        </w:rPr>
      </w:pPr>
      <w:r w:rsidRPr="008F06CA">
        <w:rPr>
          <w:lang w:val="en-GB"/>
        </w:rPr>
        <w:lastRenderedPageBreak/>
        <w:t xml:space="preserve">Although we didn’t have time for extensive testing, we planned to gather feedback from team member as well as Prof. Andrew Pope regarding the framework and prototype in Figma </w:t>
      </w:r>
      <w:r w:rsidRPr="008F06CA">
        <w:rPr>
          <w:b/>
          <w:bCs/>
          <w:lang w:val="en-GB"/>
        </w:rPr>
        <w:t>[Link:</w:t>
      </w:r>
      <w:r w:rsidRPr="008F06CA">
        <w:rPr>
          <w:b/>
          <w:bCs/>
          <w:lang w:val="en-GB"/>
        </w:rPr>
        <w:fldChar w:fldCharType="begin"/>
      </w:r>
      <w:r w:rsidRPr="008F06CA">
        <w:rPr>
          <w:b/>
          <w:bCs/>
          <w:lang w:val="en-GB"/>
        </w:rPr>
        <w:instrText xml:space="preserve"> ADDIN ZOTERO_ITEM CSL_CITATION {"citationID":"qtfT6qxp","properties":{"formattedCitation":"(VEDANT, 2024)","plainCitation":"(VEDANT, 2024)","noteIndex":0},"citationItems":[{"id":35,"uris":["http://zotero.org/users/15636523/items/VDA5HJH7"],"itemData":{"id":35,"type":"webpage","title":"EcoVoyage Prototyping Link","URL":"https://www.figma.com/proto/iv8kwrUIOOnCGYrAJynln3/EcoVoyage?node-id=0-1&amp;t=ve5uvL1L5wzFNK45-1.","author":[{"family":"VEDANT","given":"NATU"}],"accessed":{"date-parts":[["2024",11,26]]},"issued":{"date-parts":[["2024",11,6]]}}}],"schema":"https://github.com/citation-style-language/schema/raw/master/csl-citation.json"} </w:instrText>
      </w:r>
      <w:r w:rsidRPr="008F06CA">
        <w:rPr>
          <w:b/>
          <w:bCs/>
          <w:lang w:val="en-GB"/>
        </w:rPr>
        <w:fldChar w:fldCharType="separate"/>
      </w:r>
      <w:r w:rsidRPr="008F06CA">
        <w:rPr>
          <w:lang w:val="en-GB"/>
        </w:rPr>
        <w:t>(VEDANT, 2024)</w:t>
      </w:r>
      <w:r w:rsidRPr="008F06CA">
        <w:fldChar w:fldCharType="end"/>
      </w:r>
      <w:r w:rsidRPr="008F06CA">
        <w:rPr>
          <w:b/>
          <w:bCs/>
          <w:lang w:val="en-GB"/>
        </w:rPr>
        <w:t>].</w:t>
      </w:r>
      <w:r w:rsidRPr="008F06CA">
        <w:rPr>
          <w:lang w:val="en-GB"/>
        </w:rPr>
        <w:t xml:space="preserve"> Their insights helped &amp; guide us in refining the prototypes further. I tried to create the app UI for Eco Voyage framework </w:t>
      </w:r>
      <w:r w:rsidRPr="008F06CA">
        <w:rPr>
          <w:b/>
          <w:bCs/>
          <w:i/>
          <w:iCs/>
          <w:lang w:val="en-GB"/>
        </w:rPr>
        <w:t>(Fig. 8.1</w:t>
      </w:r>
      <w:r w:rsidRPr="008F06CA">
        <w:rPr>
          <w:i/>
          <w:iCs/>
          <w:lang w:val="en-GB"/>
        </w:rPr>
        <w:t xml:space="preserve">) </w:t>
      </w:r>
      <w:r w:rsidRPr="008F06CA">
        <w:rPr>
          <w:lang w:val="en-GB"/>
        </w:rPr>
        <w:t xml:space="preserve">And Prototyping Nodes connection </w:t>
      </w:r>
      <w:r w:rsidRPr="008F06CA">
        <w:rPr>
          <w:b/>
          <w:bCs/>
          <w:i/>
          <w:iCs/>
          <w:lang w:val="en-GB"/>
        </w:rPr>
        <w:t xml:space="preserve">(Fig. 8.2). </w:t>
      </w:r>
      <w:r w:rsidRPr="008F06CA">
        <w:rPr>
          <w:lang w:val="en-GB"/>
        </w:rPr>
        <w:t xml:space="preserve">I also used the Iconify Figma plugins to use icons such as home, message, coins, Train, Taxi, Google, attractions etc. </w:t>
      </w:r>
      <w:r w:rsidRPr="008F06CA">
        <w:rPr>
          <w:b/>
          <w:bCs/>
          <w:lang w:val="en-GB"/>
        </w:rPr>
        <w:fldChar w:fldCharType="begin"/>
      </w:r>
      <w:r w:rsidRPr="008F06CA">
        <w:rPr>
          <w:b/>
          <w:bCs/>
          <w:lang w:val="en-GB"/>
        </w:rPr>
        <w:instrText xml:space="preserve"> ADDIN ZOTERO_ITEM CSL_CITATION {"citationID":"NuvnbU1b","properties":{"formattedCitation":"(Vjacheslav, 2024)","plainCitation":"(Vjacheslav, 2024)","noteIndex":0},"citationItems":[{"id":30,"uris":["http://zotero.org/users/15636523/items/GKRL2JGT"],"itemData":{"id":30,"type":"webpage","abstract":"Import Material Design Icons, FontAwesome, Jam Icons, EmojiOne, Twitter Emoji and many other icons (more than 150 icon sets containing over 200,000 icons) to Figma document as vector shapes.","container-title":"Figma","language":"en","title":"Iconify","URL":"https://www.figma.com/community/plugin/735098390272716381/iconify","author":[{"family":"Vjacheslav","given":""}],"accessed":{"date-parts":[["2024",11,26]]},"issued":{"date-parts":[["2024",10,29]]}}}],"schema":"https://github.com/citation-style-language/schema/raw/master/csl-citation.json"} </w:instrText>
      </w:r>
      <w:r w:rsidRPr="008F06CA">
        <w:rPr>
          <w:b/>
          <w:bCs/>
          <w:lang w:val="en-GB"/>
        </w:rPr>
        <w:fldChar w:fldCharType="separate"/>
      </w:r>
      <w:r w:rsidRPr="008F06CA">
        <w:rPr>
          <w:lang w:val="en-GB"/>
        </w:rPr>
        <w:t>(</w:t>
      </w:r>
      <w:proofErr w:type="spellStart"/>
      <w:r w:rsidRPr="008F06CA">
        <w:rPr>
          <w:lang w:val="en-GB"/>
        </w:rPr>
        <w:t>Vjacheslav</w:t>
      </w:r>
      <w:proofErr w:type="spellEnd"/>
      <w:r w:rsidRPr="008F06CA">
        <w:rPr>
          <w:lang w:val="en-GB"/>
        </w:rPr>
        <w:t>, 2024)</w:t>
      </w:r>
      <w:r w:rsidRPr="008F06CA">
        <w:fldChar w:fldCharType="end"/>
      </w:r>
    </w:p>
    <w:p w14:paraId="257780DC" w14:textId="5D19EFFD" w:rsidR="008F06CA" w:rsidRPr="008F06CA" w:rsidRDefault="008F06CA" w:rsidP="008F06CA">
      <w:pPr>
        <w:rPr>
          <w:b/>
          <w:bCs/>
          <w:lang w:val="en-GB"/>
        </w:rPr>
      </w:pPr>
      <w:r w:rsidRPr="008F06CA">
        <w:rPr>
          <w:b/>
          <w:bCs/>
          <w:lang w:val="en-GB"/>
        </w:rPr>
        <w:t xml:space="preserve">Figma Prototype Link: </w:t>
      </w:r>
      <w:hyperlink r:id="rId23" w:history="1">
        <w:r w:rsidRPr="008F06CA">
          <w:rPr>
            <w:rStyle w:val="Hyperlink"/>
            <w:b/>
            <w:bCs/>
            <w:lang w:val="en-GB"/>
          </w:rPr>
          <w:t>https://www.figma.com/proto/iv8kwrUIOOnCGYrAJynln3/EcoVoyage?node-id=27-98&amp;t=ve5uvL1L5wzFNK45-1&amp;starting-point-node-id=27%3A98</w:t>
        </w:r>
      </w:hyperlink>
    </w:p>
    <w:p w14:paraId="749730F0" w14:textId="77777777" w:rsidR="008F06CA" w:rsidRPr="008F06CA" w:rsidRDefault="008F06CA" w:rsidP="008F06CA">
      <w:pPr>
        <w:rPr>
          <w:b/>
          <w:bCs/>
        </w:rPr>
      </w:pPr>
      <w:sdt>
        <w:sdtPr>
          <w:rPr>
            <w:b/>
            <w:bCs/>
          </w:rPr>
          <w:id w:val="1826468754"/>
          <w:placeholder>
            <w:docPart w:val="AC5A679DC81246DB951E1422C691282C"/>
          </w:placeholder>
          <w:temporary/>
          <w:showingPlcHdr/>
          <w15:appearance w15:val="hidden"/>
        </w:sdtPr>
        <w:sdtContent>
          <w:r w:rsidRPr="008F06CA">
            <w:rPr>
              <w:b/>
              <w:bCs/>
            </w:rPr>
            <w:t>Conclusion</w:t>
          </w:r>
        </w:sdtContent>
      </w:sdt>
    </w:p>
    <w:p w14:paraId="673D7028" w14:textId="77777777" w:rsidR="008F06CA" w:rsidRPr="008F06CA" w:rsidRDefault="008F06CA" w:rsidP="008F06CA">
      <w:r w:rsidRPr="008F06CA">
        <w:t>This project provided valuable insights into the practical application of design thinking. By Empathizing with the user and Defining a clear problem, I gained the deeper perspective from user approach. The Ideation process taught me how to constantly interact with the people for new and creative idea which might be out of the box. The Prototyping phase highlighted the importance of the feedback from user point. Design thinking has not only shaped my approach to analytics but also inspired me to prioritize innovation and sustainability in all aspects of my work.</w:t>
      </w:r>
    </w:p>
    <w:p w14:paraId="3B0489DF" w14:textId="77777777" w:rsidR="008F06CA" w:rsidRPr="008F06CA" w:rsidRDefault="008F06CA" w:rsidP="008F06CA">
      <w:pPr>
        <w:rPr>
          <w:b/>
          <w:bCs/>
        </w:rPr>
      </w:pPr>
      <w:r w:rsidRPr="008F06CA">
        <w:rPr>
          <w:b/>
          <w:bCs/>
        </w:rPr>
        <w:t>References</w:t>
      </w:r>
    </w:p>
    <w:p w14:paraId="3829F399" w14:textId="77777777" w:rsidR="008F06CA" w:rsidRPr="008F06CA" w:rsidRDefault="008F06CA" w:rsidP="008F06CA">
      <w:r w:rsidRPr="008F06CA">
        <w:fldChar w:fldCharType="begin"/>
      </w:r>
      <w:r w:rsidRPr="008F06CA">
        <w:instrText xml:space="preserve"> ADDIN ZOTERO_BIBL {"uncited":[],"omitted":[],"custom":[]} CSL_BIBLIOGRAPHY </w:instrText>
      </w:r>
      <w:r w:rsidRPr="008F06CA">
        <w:fldChar w:fldCharType="separate"/>
      </w:r>
      <w:proofErr w:type="spellStart"/>
      <w:r w:rsidRPr="008F06CA">
        <w:rPr>
          <w:i/>
          <w:iCs/>
        </w:rPr>
        <w:t>Figma</w:t>
      </w:r>
      <w:proofErr w:type="spellEnd"/>
      <w:r w:rsidRPr="008F06CA">
        <w:rPr>
          <w:i/>
          <w:iCs/>
        </w:rPr>
        <w:t xml:space="preserve"> for Education | Free Tools for the Classroom</w:t>
      </w:r>
      <w:r w:rsidRPr="008F06CA">
        <w:t xml:space="preserve">. (n.d.). </w:t>
      </w:r>
      <w:proofErr w:type="spellStart"/>
      <w:r w:rsidRPr="008F06CA">
        <w:t>Figma</w:t>
      </w:r>
      <w:proofErr w:type="spellEnd"/>
      <w:r w:rsidRPr="008F06CA">
        <w:t>. Retrieved 26 November 2024, from https://www.figma.com/education/</w:t>
      </w:r>
    </w:p>
    <w:p w14:paraId="3C730847" w14:textId="77777777" w:rsidR="008F06CA" w:rsidRPr="008F06CA" w:rsidRDefault="008F06CA" w:rsidP="008F06CA">
      <w:proofErr w:type="spellStart"/>
      <w:r w:rsidRPr="008F06CA">
        <w:rPr>
          <w:i/>
          <w:iCs/>
        </w:rPr>
        <w:t>Figma</w:t>
      </w:r>
      <w:proofErr w:type="spellEnd"/>
      <w:r w:rsidRPr="008F06CA">
        <w:rPr>
          <w:i/>
          <w:iCs/>
        </w:rPr>
        <w:t xml:space="preserve"> UI Design Tutorial: Get Started in Just 24 Minutes! - YouTube</w:t>
      </w:r>
      <w:r w:rsidRPr="008F06CA">
        <w:t>. (n.d.). Retrieved 26 November 2024, from https://www.youtube.com/watch?v=FTFaQWZBqQ8</w:t>
      </w:r>
    </w:p>
    <w:p w14:paraId="24116183" w14:textId="77777777" w:rsidR="008F06CA" w:rsidRPr="008F06CA" w:rsidRDefault="008F06CA" w:rsidP="008F06CA">
      <w:r w:rsidRPr="008F06CA">
        <w:t xml:space="preserve">freeCodeCamp.org (Director). (2020, September 3). </w:t>
      </w:r>
      <w:r w:rsidRPr="008F06CA">
        <w:rPr>
          <w:i/>
          <w:iCs/>
        </w:rPr>
        <w:t>How to Design a Website – A UX Wireframe Tutorial</w:t>
      </w:r>
      <w:r w:rsidRPr="008F06CA">
        <w:t xml:space="preserve"> [Video recording]. https://www.youtube.com/watch?v=pN92rnO_n5U</w:t>
      </w:r>
    </w:p>
    <w:p w14:paraId="49D6B0A3" w14:textId="77777777" w:rsidR="008F06CA" w:rsidRPr="008F06CA" w:rsidRDefault="008F06CA" w:rsidP="008F06CA">
      <w:proofErr w:type="spellStart"/>
      <w:r w:rsidRPr="008F06CA">
        <w:t>Pruciak</w:t>
      </w:r>
      <w:proofErr w:type="spellEnd"/>
      <w:r w:rsidRPr="008F06CA">
        <w:t xml:space="preserve">, M. (2022, February 24). </w:t>
      </w:r>
      <w:r w:rsidRPr="008F06CA">
        <w:rPr>
          <w:i/>
          <w:iCs/>
        </w:rPr>
        <w:t>21 Dazzling Examples of Mobile App UI Design to Inspire You in 2023</w:t>
      </w:r>
      <w:r w:rsidRPr="008F06CA">
        <w:t>. https://www.ideamotive.co/blog/dazzling-examples-of-mobile-app-ui-design</w:t>
      </w:r>
    </w:p>
    <w:p w14:paraId="4C433315" w14:textId="77777777" w:rsidR="008F06CA" w:rsidRPr="008F06CA" w:rsidRDefault="008F06CA" w:rsidP="008F06CA">
      <w:r w:rsidRPr="008F06CA">
        <w:t xml:space="preserve">VEDANT, N. (2024). </w:t>
      </w:r>
      <w:r w:rsidRPr="008F06CA">
        <w:rPr>
          <w:i/>
          <w:iCs/>
        </w:rPr>
        <w:t>Eco-Voyage, LOGO</w:t>
      </w:r>
      <w:r w:rsidRPr="008F06CA">
        <w:t xml:space="preserve"> [Graphic]. https://www.design.com/maker/logo/eco-green-bicycle-145124?text=ECO+VOYAGE&amp;isVariation=True</w:t>
      </w:r>
    </w:p>
    <w:p w14:paraId="490B8C9D" w14:textId="77777777" w:rsidR="008F06CA" w:rsidRPr="008F06CA" w:rsidRDefault="008F06CA" w:rsidP="008F06CA">
      <w:r w:rsidRPr="008F06CA">
        <w:t xml:space="preserve">VEDANT, N. (2024, November 6). </w:t>
      </w:r>
      <w:proofErr w:type="spellStart"/>
      <w:r w:rsidRPr="008F06CA">
        <w:rPr>
          <w:i/>
          <w:iCs/>
        </w:rPr>
        <w:t>EcoVoyage</w:t>
      </w:r>
      <w:proofErr w:type="spellEnd"/>
      <w:r w:rsidRPr="008F06CA">
        <w:rPr>
          <w:i/>
          <w:iCs/>
        </w:rPr>
        <w:t xml:space="preserve"> Prototyping Link</w:t>
      </w:r>
      <w:r w:rsidRPr="008F06CA">
        <w:t>. https://www.figma.com/proto/iv8kwrUIOOnCGYrAJynln3/EcoVoyage?node-id=0-1&amp;t=ve5uvL1L5wzFNK45-1.</w:t>
      </w:r>
    </w:p>
    <w:p w14:paraId="5B1E30A9" w14:textId="77777777" w:rsidR="008F06CA" w:rsidRPr="008F06CA" w:rsidRDefault="008F06CA" w:rsidP="008F06CA">
      <w:proofErr w:type="spellStart"/>
      <w:r w:rsidRPr="008F06CA">
        <w:t>Vjacheslav</w:t>
      </w:r>
      <w:proofErr w:type="spellEnd"/>
      <w:r w:rsidRPr="008F06CA">
        <w:t xml:space="preserve">. (2024, October 29). </w:t>
      </w:r>
      <w:r w:rsidRPr="008F06CA">
        <w:rPr>
          <w:i/>
          <w:iCs/>
        </w:rPr>
        <w:t>Iconify</w:t>
      </w:r>
      <w:r w:rsidRPr="008F06CA">
        <w:t xml:space="preserve">. </w:t>
      </w:r>
      <w:proofErr w:type="spellStart"/>
      <w:r w:rsidRPr="008F06CA">
        <w:t>Figma</w:t>
      </w:r>
      <w:proofErr w:type="spellEnd"/>
      <w:r w:rsidRPr="008F06CA">
        <w:t>. https://www.figma.com/community/plugin/735098390272716381/iconify</w:t>
      </w:r>
    </w:p>
    <w:p w14:paraId="303DA421" w14:textId="77777777" w:rsidR="008F06CA" w:rsidRPr="008F06CA" w:rsidRDefault="008F06CA" w:rsidP="008F06CA">
      <w:r w:rsidRPr="008F06CA">
        <w:fldChar w:fldCharType="end"/>
      </w:r>
    </w:p>
    <w:p w14:paraId="47CE4C92" w14:textId="77777777" w:rsidR="008F06CA" w:rsidRPr="008F06CA" w:rsidRDefault="008F06CA" w:rsidP="008F06CA"/>
    <w:p w14:paraId="02B41209" w14:textId="21825B74" w:rsidR="0015406E" w:rsidRPr="008F06CA" w:rsidRDefault="0015406E" w:rsidP="008F06CA"/>
    <w:sectPr w:rsidR="0015406E" w:rsidRPr="008F06CA" w:rsidSect="004955B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76D61" w14:textId="77777777" w:rsidR="00697B63" w:rsidRDefault="00697B63">
      <w:pPr>
        <w:spacing w:after="0" w:line="240" w:lineRule="auto"/>
      </w:pPr>
      <w:r>
        <w:separator/>
      </w:r>
    </w:p>
  </w:endnote>
  <w:endnote w:type="continuationSeparator" w:id="0">
    <w:p w14:paraId="3E95896D" w14:textId="77777777" w:rsidR="00697B63" w:rsidRDefault="00697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76597" w14:textId="77777777" w:rsidR="00697B63" w:rsidRDefault="00697B63">
      <w:pPr>
        <w:spacing w:after="0" w:line="240" w:lineRule="auto"/>
      </w:pPr>
      <w:r>
        <w:separator/>
      </w:r>
    </w:p>
  </w:footnote>
  <w:footnote w:type="continuationSeparator" w:id="0">
    <w:p w14:paraId="0A0D98AF" w14:textId="77777777" w:rsidR="00697B63" w:rsidRDefault="00697B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8F0F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66C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A89B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9002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98E3A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A050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844E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3AAD8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4A39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42BC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E24865"/>
    <w:multiLevelType w:val="hybridMultilevel"/>
    <w:tmpl w:val="1E6A4BB0"/>
    <w:lvl w:ilvl="0" w:tplc="1000223C">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A12A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59579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8E36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CA54546"/>
    <w:multiLevelType w:val="hybridMultilevel"/>
    <w:tmpl w:val="D07CAF4A"/>
    <w:lvl w:ilvl="0" w:tplc="671E6C1C">
      <w:start w:val="1"/>
      <w:numFmt w:val="decimal"/>
      <w:pStyle w:val="Heading3"/>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C6953"/>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2C009B"/>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544CE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1CE0DCB"/>
    <w:multiLevelType w:val="multilevel"/>
    <w:tmpl w:val="14EAA40A"/>
    <w:lvl w:ilvl="0">
      <w:start w:val="1"/>
      <w:numFmt w:val="decimal"/>
      <w:lvlText w:val="%1."/>
      <w:lvlJc w:val="left"/>
      <w:pPr>
        <w:ind w:left="720" w:firstLine="0"/>
      </w:pPr>
      <w:rPr>
        <w:rFonts w:hint="default"/>
      </w:rPr>
    </w:lvl>
    <w:lvl w:ilvl="1">
      <w:start w:val="1"/>
      <w:numFmt w:val="upperLetter"/>
      <w:lvlText w:val="%2."/>
      <w:lvlJc w:val="left"/>
      <w:pPr>
        <w:ind w:left="1440" w:firstLine="0"/>
      </w:pPr>
    </w:lvl>
    <w:lvl w:ilvl="2">
      <w:start w:val="1"/>
      <w:numFmt w:val="decimal"/>
      <w:lvlText w:val="%3."/>
      <w:lvlJc w:val="left"/>
      <w:pPr>
        <w:ind w:left="2160" w:firstLine="0"/>
      </w:pPr>
    </w:lvl>
    <w:lvl w:ilvl="3">
      <w:start w:val="1"/>
      <w:numFmt w:val="lowerLetter"/>
      <w:lvlText w:val="%4)"/>
      <w:lvlJc w:val="left"/>
      <w:pPr>
        <w:ind w:left="2880" w:firstLine="0"/>
      </w:pPr>
    </w:lvl>
    <w:lvl w:ilvl="4">
      <w:start w:val="1"/>
      <w:numFmt w:val="decimal"/>
      <w:lvlText w:val="(%5)"/>
      <w:lvlJc w:val="left"/>
      <w:pPr>
        <w:ind w:left="3600" w:firstLine="0"/>
      </w:pPr>
    </w:lvl>
    <w:lvl w:ilvl="5">
      <w:start w:val="1"/>
      <w:numFmt w:val="lowerLetter"/>
      <w:lvlText w:val="(%6)"/>
      <w:lvlJc w:val="left"/>
      <w:pPr>
        <w:ind w:left="4320" w:firstLine="0"/>
      </w:pPr>
    </w:lvl>
    <w:lvl w:ilvl="6">
      <w:start w:val="1"/>
      <w:numFmt w:val="lowerRoman"/>
      <w:lvlText w:val="(%7)"/>
      <w:lvlJc w:val="left"/>
      <w:pPr>
        <w:ind w:left="5040" w:firstLine="0"/>
      </w:pPr>
    </w:lvl>
    <w:lvl w:ilvl="7">
      <w:start w:val="1"/>
      <w:numFmt w:val="lowerLetter"/>
      <w:lvlText w:val="(%8)"/>
      <w:lvlJc w:val="left"/>
      <w:pPr>
        <w:ind w:left="5760" w:firstLine="0"/>
      </w:pPr>
    </w:lvl>
    <w:lvl w:ilvl="8">
      <w:start w:val="1"/>
      <w:numFmt w:val="lowerRoman"/>
      <w:lvlText w:val="(%9)"/>
      <w:lvlJc w:val="left"/>
      <w:pPr>
        <w:ind w:left="6480" w:firstLine="0"/>
      </w:pPr>
    </w:lvl>
  </w:abstractNum>
  <w:abstractNum w:abstractNumId="19" w15:restartNumberingAfterBreak="0">
    <w:nsid w:val="52513B44"/>
    <w:multiLevelType w:val="hybridMultilevel"/>
    <w:tmpl w:val="CC069A20"/>
    <w:lvl w:ilvl="0" w:tplc="40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D5418B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4E15559"/>
    <w:multiLevelType w:val="hybridMultilevel"/>
    <w:tmpl w:val="46E4EE38"/>
    <w:lvl w:ilvl="0" w:tplc="951E3734">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EB6AC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8726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CE8448A"/>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52442B"/>
    <w:multiLevelType w:val="hybridMultilevel"/>
    <w:tmpl w:val="AF0CE1BE"/>
    <w:lvl w:ilvl="0" w:tplc="40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790137"/>
    <w:multiLevelType w:val="hybridMultilevel"/>
    <w:tmpl w:val="B192B76E"/>
    <w:lvl w:ilvl="0" w:tplc="31225F5E">
      <w:start w:val="1"/>
      <w:numFmt w:val="lowerLetter"/>
      <w:pStyle w:val="Heading4"/>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CD725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21"/>
  </w:num>
  <w:num w:numId="4">
    <w:abstractNumId w:val="10"/>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1"/>
    </w:lvlOverride>
  </w:num>
  <w:num w:numId="9">
    <w:abstractNumId w:val="10"/>
    <w:lvlOverride w:ilvl="0">
      <w:startOverride w:val="1"/>
    </w:lvlOverride>
  </w:num>
  <w:num w:numId="10">
    <w:abstractNumId w:val="16"/>
  </w:num>
  <w:num w:numId="11">
    <w:abstractNumId w:val="22"/>
  </w:num>
  <w:num w:numId="12">
    <w:abstractNumId w:val="18"/>
  </w:num>
  <w:num w:numId="13">
    <w:abstractNumId w:val="14"/>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2"/>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5"/>
  </w:num>
  <w:num w:numId="22">
    <w:abstractNumId w:val="14"/>
    <w:lvlOverride w:ilvl="0">
      <w:startOverride w:val="1"/>
    </w:lvlOverride>
  </w:num>
  <w:num w:numId="23">
    <w:abstractNumId w:val="14"/>
    <w:lvlOverride w:ilvl="0">
      <w:startOverride w:val="1"/>
    </w:lvlOverride>
  </w:num>
  <w:num w:numId="24">
    <w:abstractNumId w:val="26"/>
  </w:num>
  <w:num w:numId="25">
    <w:abstractNumId w:val="27"/>
  </w:num>
  <w:num w:numId="26">
    <w:abstractNumId w:val="13"/>
  </w:num>
  <w:num w:numId="27">
    <w:abstractNumId w:val="1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11"/>
  </w:num>
  <w:num w:numId="37">
    <w:abstractNumId w:val="23"/>
  </w:num>
  <w:num w:numId="38">
    <w:abstractNumId w:val="20"/>
  </w:num>
  <w:num w:numId="39">
    <w:abstractNumId w:val="24"/>
  </w:num>
  <w:num w:numId="40">
    <w:abstractNumId w:val="1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2D5"/>
    <w:rsid w:val="00086BF5"/>
    <w:rsid w:val="000C3622"/>
    <w:rsid w:val="000D261C"/>
    <w:rsid w:val="001324E3"/>
    <w:rsid w:val="0015406E"/>
    <w:rsid w:val="001E4D76"/>
    <w:rsid w:val="002502D5"/>
    <w:rsid w:val="0025690E"/>
    <w:rsid w:val="00320613"/>
    <w:rsid w:val="00330662"/>
    <w:rsid w:val="003C4C85"/>
    <w:rsid w:val="003E4B77"/>
    <w:rsid w:val="0044151B"/>
    <w:rsid w:val="00455832"/>
    <w:rsid w:val="004955B7"/>
    <w:rsid w:val="00513B15"/>
    <w:rsid w:val="00521C44"/>
    <w:rsid w:val="0053410C"/>
    <w:rsid w:val="00553135"/>
    <w:rsid w:val="005C5C9F"/>
    <w:rsid w:val="005E514F"/>
    <w:rsid w:val="00676AC7"/>
    <w:rsid w:val="00697B63"/>
    <w:rsid w:val="006F1847"/>
    <w:rsid w:val="007473D9"/>
    <w:rsid w:val="0086238C"/>
    <w:rsid w:val="00886103"/>
    <w:rsid w:val="008B4470"/>
    <w:rsid w:val="008E752A"/>
    <w:rsid w:val="008F06CA"/>
    <w:rsid w:val="00983594"/>
    <w:rsid w:val="009A2ED4"/>
    <w:rsid w:val="009C2D95"/>
    <w:rsid w:val="009E3887"/>
    <w:rsid w:val="00A769E6"/>
    <w:rsid w:val="00B03857"/>
    <w:rsid w:val="00B27C7C"/>
    <w:rsid w:val="00B40533"/>
    <w:rsid w:val="00B56761"/>
    <w:rsid w:val="00B82878"/>
    <w:rsid w:val="00BC1F7A"/>
    <w:rsid w:val="00C45DBF"/>
    <w:rsid w:val="00C55AE2"/>
    <w:rsid w:val="00C60ACE"/>
    <w:rsid w:val="00C6763E"/>
    <w:rsid w:val="00CA4076"/>
    <w:rsid w:val="00D10A88"/>
    <w:rsid w:val="00DC4DC8"/>
    <w:rsid w:val="00DE3BA9"/>
    <w:rsid w:val="00E01AD9"/>
    <w:rsid w:val="00FB12B7"/>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EAEA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F7A"/>
  </w:style>
  <w:style w:type="paragraph" w:styleId="Heading1">
    <w:name w:val="heading 1"/>
    <w:basedOn w:val="Normal"/>
    <w:next w:val="Heading2"/>
    <w:link w:val="Heading1Char"/>
    <w:uiPriority w:val="9"/>
    <w:qFormat/>
    <w:rsid w:val="00E01AD9"/>
    <w:pPr>
      <w:contextualSpacing/>
      <w:outlineLvl w:val="0"/>
    </w:pPr>
    <w:rPr>
      <w:b/>
      <w:bCs/>
    </w:rPr>
  </w:style>
  <w:style w:type="paragraph" w:styleId="Heading2">
    <w:name w:val="heading 2"/>
    <w:basedOn w:val="Normal"/>
    <w:link w:val="Heading2Char"/>
    <w:uiPriority w:val="9"/>
    <w:unhideWhenUsed/>
    <w:qFormat/>
    <w:pPr>
      <w:numPr>
        <w:numId w:val="4"/>
      </w:numPr>
      <w:outlineLvl w:val="1"/>
    </w:pPr>
  </w:style>
  <w:style w:type="paragraph" w:styleId="Heading3">
    <w:name w:val="heading 3"/>
    <w:basedOn w:val="Normal"/>
    <w:link w:val="Heading3Char"/>
    <w:uiPriority w:val="9"/>
    <w:unhideWhenUsed/>
    <w:qFormat/>
    <w:pPr>
      <w:numPr>
        <w:numId w:val="13"/>
      </w:numPr>
      <w:outlineLvl w:val="2"/>
    </w:pPr>
  </w:style>
  <w:style w:type="paragraph" w:styleId="Heading4">
    <w:name w:val="heading 4"/>
    <w:basedOn w:val="Normal"/>
    <w:next w:val="Normal"/>
    <w:link w:val="Heading4Char"/>
    <w:uiPriority w:val="9"/>
    <w:semiHidden/>
    <w:unhideWhenUsed/>
    <w:qFormat/>
    <w:pPr>
      <w:keepNext/>
      <w:keepLines/>
      <w:numPr>
        <w:numId w:val="24"/>
      </w:numPr>
      <w:ind w:left="1440"/>
      <w:outlineLvl w:val="3"/>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8B447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B447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470"/>
    <w:rPr>
      <w:b/>
      <w:bCs/>
    </w:rPr>
  </w:style>
  <w:style w:type="paragraph" w:styleId="Title">
    <w:name w:val="Title"/>
    <w:basedOn w:val="Normal"/>
    <w:next w:val="Normal"/>
    <w:link w:val="TitleChar"/>
    <w:uiPriority w:val="1"/>
    <w:qFormat/>
    <w:rsid w:val="00B27C7C"/>
    <w:pPr>
      <w:spacing w:after="480" w:line="240" w:lineRule="auto"/>
      <w:jc w:val="center"/>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
    <w:rsid w:val="00B27C7C"/>
    <w:rPr>
      <w:rFonts w:asciiTheme="majorHAnsi" w:eastAsiaTheme="majorEastAsia" w:hAnsiTheme="majorHAnsi" w:cstheme="majorBidi"/>
      <w:b/>
      <w:bCs/>
      <w:kern w:val="28"/>
      <w:sz w:val="32"/>
      <w:szCs w:val="32"/>
    </w:rPr>
  </w:style>
  <w:style w:type="character" w:customStyle="1" w:styleId="Heading4Char">
    <w:name w:val="Heading 4 Char"/>
    <w:basedOn w:val="DefaultParagraphFont"/>
    <w:link w:val="Heading4"/>
    <w:uiPriority w:val="9"/>
    <w:semiHidden/>
    <w:rsid w:val="008B4470"/>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8B4470"/>
  </w:style>
  <w:style w:type="character" w:styleId="PlaceholderText">
    <w:name w:val="Placeholder Text"/>
    <w:basedOn w:val="DefaultParagraphFont"/>
    <w:uiPriority w:val="99"/>
    <w:semiHidden/>
    <w:rsid w:val="008B4470"/>
    <w:rPr>
      <w:color w:val="595959" w:themeColor="text1" w:themeTint="A6"/>
    </w:rPr>
  </w:style>
  <w:style w:type="paragraph" w:styleId="Footer">
    <w:name w:val="footer"/>
    <w:basedOn w:val="Normal"/>
    <w:link w:val="FooterChar"/>
    <w:uiPriority w:val="99"/>
    <w:qFormat/>
    <w:rsid w:val="00C55AE2"/>
    <w:pPr>
      <w:spacing w:after="0" w:line="240" w:lineRule="auto"/>
    </w:pPr>
  </w:style>
  <w:style w:type="character" w:customStyle="1" w:styleId="FooterChar">
    <w:name w:val="Footer Char"/>
    <w:basedOn w:val="DefaultParagraphFont"/>
    <w:link w:val="Footer"/>
    <w:uiPriority w:val="99"/>
    <w:rsid w:val="00C55AE2"/>
  </w:style>
  <w:style w:type="character" w:customStyle="1" w:styleId="Heading2Char">
    <w:name w:val="Heading 2 Char"/>
    <w:basedOn w:val="DefaultParagraphFont"/>
    <w:link w:val="Heading2"/>
    <w:uiPriority w:val="9"/>
    <w:rsid w:val="008B4470"/>
  </w:style>
  <w:style w:type="character" w:customStyle="1" w:styleId="Heading9Char">
    <w:name w:val="Heading 9 Char"/>
    <w:basedOn w:val="DefaultParagraphFont"/>
    <w:link w:val="Heading9"/>
    <w:uiPriority w:val="9"/>
    <w:semiHidden/>
    <w:rsid w:val="008B4470"/>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9"/>
    <w:semiHidden/>
    <w:rsid w:val="008B4470"/>
    <w:rPr>
      <w:rFonts w:asciiTheme="majorHAnsi" w:eastAsiaTheme="majorEastAsia" w:hAnsiTheme="majorHAnsi" w:cstheme="majorBidi"/>
      <w:color w:val="272727" w:themeColor="text1" w:themeTint="D8"/>
      <w:szCs w:val="21"/>
    </w:rPr>
  </w:style>
  <w:style w:type="paragraph" w:styleId="Caption">
    <w:name w:val="caption"/>
    <w:basedOn w:val="Normal"/>
    <w:next w:val="Normal"/>
    <w:uiPriority w:val="35"/>
    <w:semiHidden/>
    <w:unhideWhenUsed/>
    <w:qFormat/>
    <w:rsid w:val="008B4470"/>
    <w:pPr>
      <w:spacing w:line="240" w:lineRule="auto"/>
    </w:pPr>
    <w:rPr>
      <w:i/>
      <w:iCs/>
      <w:color w:val="44546A" w:themeColor="text2"/>
      <w:szCs w:val="18"/>
    </w:rPr>
  </w:style>
  <w:style w:type="paragraph" w:styleId="BalloonText">
    <w:name w:val="Balloon Text"/>
    <w:basedOn w:val="Normal"/>
    <w:link w:val="BalloonTextChar"/>
    <w:uiPriority w:val="99"/>
    <w:semiHidden/>
    <w:unhideWhenUsed/>
    <w:rsid w:val="008B447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8B4470"/>
    <w:rPr>
      <w:rFonts w:ascii="Segoe UI" w:hAnsi="Segoe UI" w:cs="Segoe UI"/>
      <w:szCs w:val="18"/>
    </w:rPr>
  </w:style>
  <w:style w:type="paragraph" w:styleId="BodyText3">
    <w:name w:val="Body Text 3"/>
    <w:basedOn w:val="Normal"/>
    <w:link w:val="BodyText3Char"/>
    <w:uiPriority w:val="99"/>
    <w:semiHidden/>
    <w:unhideWhenUsed/>
    <w:rsid w:val="008B4470"/>
    <w:pPr>
      <w:spacing w:after="120"/>
    </w:pPr>
    <w:rPr>
      <w:szCs w:val="16"/>
    </w:rPr>
  </w:style>
  <w:style w:type="character" w:customStyle="1" w:styleId="BodyText3Char">
    <w:name w:val="Body Text 3 Char"/>
    <w:basedOn w:val="DefaultParagraphFont"/>
    <w:link w:val="BodyText3"/>
    <w:uiPriority w:val="99"/>
    <w:semiHidden/>
    <w:rsid w:val="008B4470"/>
    <w:rPr>
      <w:szCs w:val="16"/>
    </w:rPr>
  </w:style>
  <w:style w:type="paragraph" w:styleId="BodyTextIndent3">
    <w:name w:val="Body Text Indent 3"/>
    <w:basedOn w:val="Normal"/>
    <w:link w:val="BodyTextIndent3Char"/>
    <w:uiPriority w:val="99"/>
    <w:semiHidden/>
    <w:unhideWhenUsed/>
    <w:rsid w:val="008B4470"/>
    <w:pPr>
      <w:spacing w:after="120"/>
      <w:ind w:left="360"/>
    </w:pPr>
    <w:rPr>
      <w:szCs w:val="16"/>
    </w:rPr>
  </w:style>
  <w:style w:type="character" w:customStyle="1" w:styleId="BodyTextIndent3Char">
    <w:name w:val="Body Text Indent 3 Char"/>
    <w:basedOn w:val="DefaultParagraphFont"/>
    <w:link w:val="BodyTextIndent3"/>
    <w:uiPriority w:val="99"/>
    <w:semiHidden/>
    <w:rsid w:val="008B4470"/>
    <w:rPr>
      <w:szCs w:val="16"/>
    </w:rPr>
  </w:style>
  <w:style w:type="character" w:styleId="CommentReference">
    <w:name w:val="annotation reference"/>
    <w:basedOn w:val="DefaultParagraphFont"/>
    <w:uiPriority w:val="99"/>
    <w:semiHidden/>
    <w:unhideWhenUsed/>
    <w:rsid w:val="008B4470"/>
    <w:rPr>
      <w:sz w:val="22"/>
      <w:szCs w:val="16"/>
    </w:rPr>
  </w:style>
  <w:style w:type="paragraph" w:styleId="CommentText">
    <w:name w:val="annotation text"/>
    <w:basedOn w:val="Normal"/>
    <w:link w:val="CommentTextChar"/>
    <w:uiPriority w:val="99"/>
    <w:semiHidden/>
    <w:unhideWhenUsed/>
    <w:rsid w:val="008B4470"/>
    <w:pPr>
      <w:spacing w:line="240" w:lineRule="auto"/>
    </w:pPr>
    <w:rPr>
      <w:szCs w:val="20"/>
    </w:rPr>
  </w:style>
  <w:style w:type="character" w:customStyle="1" w:styleId="CommentTextChar">
    <w:name w:val="Comment Text Char"/>
    <w:basedOn w:val="DefaultParagraphFont"/>
    <w:link w:val="CommentText"/>
    <w:uiPriority w:val="99"/>
    <w:semiHidden/>
    <w:rsid w:val="008B4470"/>
    <w:rPr>
      <w:szCs w:val="20"/>
    </w:rPr>
  </w:style>
  <w:style w:type="paragraph" w:styleId="CommentSubject">
    <w:name w:val="annotation subject"/>
    <w:basedOn w:val="CommentText"/>
    <w:next w:val="CommentText"/>
    <w:link w:val="CommentSubjectChar"/>
    <w:uiPriority w:val="99"/>
    <w:semiHidden/>
    <w:unhideWhenUsed/>
    <w:rsid w:val="008B4470"/>
    <w:rPr>
      <w:b/>
      <w:bCs/>
    </w:rPr>
  </w:style>
  <w:style w:type="character" w:customStyle="1" w:styleId="CommentSubjectChar">
    <w:name w:val="Comment Subject Char"/>
    <w:basedOn w:val="CommentTextChar"/>
    <w:link w:val="CommentSubject"/>
    <w:uiPriority w:val="99"/>
    <w:semiHidden/>
    <w:rsid w:val="008B4470"/>
    <w:rPr>
      <w:b/>
      <w:bCs/>
      <w:szCs w:val="20"/>
    </w:rPr>
  </w:style>
  <w:style w:type="paragraph" w:styleId="DocumentMap">
    <w:name w:val="Document Map"/>
    <w:basedOn w:val="Normal"/>
    <w:link w:val="DocumentMapChar"/>
    <w:uiPriority w:val="99"/>
    <w:semiHidden/>
    <w:unhideWhenUsed/>
    <w:rsid w:val="008B447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8B4470"/>
    <w:rPr>
      <w:rFonts w:ascii="Segoe UI" w:hAnsi="Segoe UI" w:cs="Segoe UI"/>
      <w:szCs w:val="16"/>
    </w:rPr>
  </w:style>
  <w:style w:type="paragraph" w:styleId="EndnoteText">
    <w:name w:val="endnote text"/>
    <w:basedOn w:val="Normal"/>
    <w:link w:val="EndnoteTextChar"/>
    <w:uiPriority w:val="99"/>
    <w:semiHidden/>
    <w:unhideWhenUsed/>
    <w:rsid w:val="008B4470"/>
    <w:pPr>
      <w:spacing w:after="0" w:line="240" w:lineRule="auto"/>
    </w:pPr>
    <w:rPr>
      <w:szCs w:val="20"/>
    </w:rPr>
  </w:style>
  <w:style w:type="character" w:customStyle="1" w:styleId="EndnoteTextChar">
    <w:name w:val="Endnote Text Char"/>
    <w:basedOn w:val="DefaultParagraphFont"/>
    <w:link w:val="EndnoteText"/>
    <w:uiPriority w:val="99"/>
    <w:semiHidden/>
    <w:rsid w:val="008B4470"/>
    <w:rPr>
      <w:szCs w:val="20"/>
    </w:rPr>
  </w:style>
  <w:style w:type="paragraph" w:styleId="EnvelopeReturn">
    <w:name w:val="envelope return"/>
    <w:basedOn w:val="Normal"/>
    <w:uiPriority w:val="99"/>
    <w:semiHidden/>
    <w:unhideWhenUsed/>
    <w:rsid w:val="008B447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8B4470"/>
    <w:pPr>
      <w:spacing w:after="0" w:line="240" w:lineRule="auto"/>
    </w:pPr>
    <w:rPr>
      <w:szCs w:val="20"/>
    </w:rPr>
  </w:style>
  <w:style w:type="character" w:customStyle="1" w:styleId="FootnoteTextChar">
    <w:name w:val="Footnote Text Char"/>
    <w:basedOn w:val="DefaultParagraphFont"/>
    <w:link w:val="FootnoteText"/>
    <w:uiPriority w:val="99"/>
    <w:semiHidden/>
    <w:rsid w:val="008B4470"/>
    <w:rPr>
      <w:szCs w:val="20"/>
    </w:rPr>
  </w:style>
  <w:style w:type="character" w:styleId="HTMLCode">
    <w:name w:val="HTML Code"/>
    <w:basedOn w:val="DefaultParagraphFont"/>
    <w:uiPriority w:val="99"/>
    <w:semiHidden/>
    <w:unhideWhenUsed/>
    <w:rsid w:val="008B4470"/>
    <w:rPr>
      <w:rFonts w:ascii="Consolas" w:hAnsi="Consolas"/>
      <w:sz w:val="22"/>
      <w:szCs w:val="20"/>
    </w:rPr>
  </w:style>
  <w:style w:type="paragraph" w:styleId="HTMLPreformatted">
    <w:name w:val="HTML Preformatted"/>
    <w:basedOn w:val="Normal"/>
    <w:link w:val="HTMLPreformattedChar"/>
    <w:uiPriority w:val="99"/>
    <w:semiHidden/>
    <w:unhideWhenUsed/>
    <w:rsid w:val="008B447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8B4470"/>
    <w:rPr>
      <w:rFonts w:ascii="Consolas" w:hAnsi="Consolas"/>
      <w:szCs w:val="20"/>
    </w:rPr>
  </w:style>
  <w:style w:type="character" w:styleId="HTMLKeyboard">
    <w:name w:val="HTML Keyboard"/>
    <w:basedOn w:val="DefaultParagraphFont"/>
    <w:uiPriority w:val="99"/>
    <w:semiHidden/>
    <w:unhideWhenUsed/>
    <w:rsid w:val="008B4470"/>
    <w:rPr>
      <w:rFonts w:ascii="Consolas" w:hAnsi="Consolas"/>
      <w:sz w:val="22"/>
      <w:szCs w:val="20"/>
    </w:rPr>
  </w:style>
  <w:style w:type="character" w:styleId="HTMLTypewriter">
    <w:name w:val="HTML Typewriter"/>
    <w:basedOn w:val="DefaultParagraphFont"/>
    <w:uiPriority w:val="99"/>
    <w:semiHidden/>
    <w:unhideWhenUsed/>
    <w:rsid w:val="008B4470"/>
    <w:rPr>
      <w:rFonts w:ascii="Consolas" w:hAnsi="Consolas"/>
      <w:sz w:val="22"/>
      <w:szCs w:val="20"/>
    </w:rPr>
  </w:style>
  <w:style w:type="paragraph" w:styleId="MacroText">
    <w:name w:val="macro"/>
    <w:link w:val="MacroTextChar"/>
    <w:uiPriority w:val="99"/>
    <w:semiHidden/>
    <w:unhideWhenUsed/>
    <w:rsid w:val="008B44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8B4470"/>
    <w:rPr>
      <w:rFonts w:ascii="Consolas" w:hAnsi="Consolas"/>
      <w:szCs w:val="20"/>
    </w:rPr>
  </w:style>
  <w:style w:type="paragraph" w:styleId="PlainText">
    <w:name w:val="Plain Text"/>
    <w:basedOn w:val="Normal"/>
    <w:link w:val="PlainTextChar"/>
    <w:uiPriority w:val="99"/>
    <w:semiHidden/>
    <w:unhideWhenUsed/>
    <w:rsid w:val="008B447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8B4470"/>
    <w:rPr>
      <w:rFonts w:ascii="Consolas" w:hAnsi="Consolas"/>
      <w:szCs w:val="21"/>
    </w:rPr>
  </w:style>
  <w:style w:type="paragraph" w:styleId="Header">
    <w:name w:val="header"/>
    <w:basedOn w:val="Normal"/>
    <w:link w:val="HeaderChar"/>
    <w:uiPriority w:val="99"/>
    <w:qFormat/>
    <w:rsid w:val="00C55AE2"/>
    <w:pPr>
      <w:spacing w:after="0" w:line="240" w:lineRule="auto"/>
    </w:pPr>
  </w:style>
  <w:style w:type="character" w:customStyle="1" w:styleId="HeaderChar">
    <w:name w:val="Header Char"/>
    <w:basedOn w:val="DefaultParagraphFont"/>
    <w:link w:val="Header"/>
    <w:uiPriority w:val="99"/>
    <w:rsid w:val="00C55AE2"/>
  </w:style>
  <w:style w:type="paragraph" w:styleId="Subtitle">
    <w:name w:val="Subtitle"/>
    <w:basedOn w:val="Normal"/>
    <w:next w:val="Normal"/>
    <w:link w:val="SubtitleChar"/>
    <w:uiPriority w:val="11"/>
    <w:semiHidden/>
    <w:unhideWhenUsed/>
    <w:qFormat/>
    <w:rsid w:val="00C55AE2"/>
    <w:pPr>
      <w:numPr>
        <w:ilvl w:val="1"/>
      </w:numPr>
      <w:spacing w:after="160"/>
    </w:pPr>
    <w:rPr>
      <w:color w:val="5A5A5A" w:themeColor="text1" w:themeTint="A5"/>
    </w:rPr>
  </w:style>
  <w:style w:type="character" w:customStyle="1" w:styleId="SubtitleChar">
    <w:name w:val="Subtitle Char"/>
    <w:basedOn w:val="DefaultParagraphFont"/>
    <w:link w:val="Subtitle"/>
    <w:uiPriority w:val="11"/>
    <w:semiHidden/>
    <w:rsid w:val="00C55AE2"/>
    <w:rPr>
      <w:color w:val="5A5A5A" w:themeColor="text1" w:themeTint="A5"/>
    </w:rPr>
  </w:style>
  <w:style w:type="character" w:styleId="IntenseEmphasis">
    <w:name w:val="Intense Emphasis"/>
    <w:basedOn w:val="DefaultParagraphFont"/>
    <w:uiPriority w:val="21"/>
    <w:semiHidden/>
    <w:unhideWhenUsed/>
    <w:qFormat/>
    <w:rsid w:val="00C55AE2"/>
    <w:rPr>
      <w:i/>
      <w:iCs/>
      <w:color w:val="1F4E79" w:themeColor="accent1" w:themeShade="80"/>
    </w:rPr>
  </w:style>
  <w:style w:type="paragraph" w:styleId="IntenseQuote">
    <w:name w:val="Intense Quote"/>
    <w:basedOn w:val="Normal"/>
    <w:next w:val="Normal"/>
    <w:link w:val="IntenseQuoteChar"/>
    <w:uiPriority w:val="30"/>
    <w:semiHidden/>
    <w:unhideWhenUsed/>
    <w:qFormat/>
    <w:rsid w:val="00C55AE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C55AE2"/>
    <w:rPr>
      <w:i/>
      <w:iCs/>
      <w:color w:val="1F4E79" w:themeColor="accent1" w:themeShade="80"/>
    </w:rPr>
  </w:style>
  <w:style w:type="character" w:styleId="IntenseReference">
    <w:name w:val="Intense Reference"/>
    <w:basedOn w:val="DefaultParagraphFont"/>
    <w:uiPriority w:val="32"/>
    <w:semiHidden/>
    <w:unhideWhenUsed/>
    <w:qFormat/>
    <w:rsid w:val="00C55AE2"/>
    <w:rPr>
      <w:b/>
      <w:bCs/>
      <w:caps w:val="0"/>
      <w:smallCaps/>
      <w:color w:val="1F4E79" w:themeColor="accent1" w:themeShade="80"/>
      <w:spacing w:val="5"/>
    </w:rPr>
  </w:style>
  <w:style w:type="paragraph" w:styleId="BlockText">
    <w:name w:val="Block Text"/>
    <w:basedOn w:val="Normal"/>
    <w:uiPriority w:val="99"/>
    <w:semiHidden/>
    <w:unhideWhenUsed/>
    <w:rsid w:val="00C55AE2"/>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paragraph" w:styleId="NormalWeb">
    <w:name w:val="Normal (Web)"/>
    <w:basedOn w:val="Normal"/>
    <w:uiPriority w:val="99"/>
    <w:unhideWhenUsed/>
    <w:rsid w:val="00513B1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ibliography">
    <w:name w:val="Bibliography"/>
    <w:basedOn w:val="Normal"/>
    <w:next w:val="Normal"/>
    <w:uiPriority w:val="37"/>
    <w:unhideWhenUsed/>
    <w:rsid w:val="00FF4794"/>
  </w:style>
  <w:style w:type="paragraph" w:styleId="ListParagraph">
    <w:name w:val="List Paragraph"/>
    <w:basedOn w:val="Normal"/>
    <w:uiPriority w:val="34"/>
    <w:unhideWhenUsed/>
    <w:rsid w:val="00FF4794"/>
    <w:pPr>
      <w:ind w:left="720"/>
      <w:contextualSpacing/>
    </w:pPr>
  </w:style>
  <w:style w:type="character" w:styleId="Hyperlink">
    <w:name w:val="Hyperlink"/>
    <w:basedOn w:val="DefaultParagraphFont"/>
    <w:uiPriority w:val="99"/>
    <w:unhideWhenUsed/>
    <w:rsid w:val="008F06CA"/>
    <w:rPr>
      <w:color w:val="0563C1" w:themeColor="hyperlink"/>
      <w:u w:val="single"/>
    </w:rPr>
  </w:style>
  <w:style w:type="character" w:styleId="UnresolvedMention">
    <w:name w:val="Unresolved Mention"/>
    <w:basedOn w:val="DefaultParagraphFont"/>
    <w:uiPriority w:val="99"/>
    <w:semiHidden/>
    <w:unhideWhenUsed/>
    <w:rsid w:val="008F06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34597">
      <w:bodyDiv w:val="1"/>
      <w:marLeft w:val="0"/>
      <w:marRight w:val="0"/>
      <w:marTop w:val="0"/>
      <w:marBottom w:val="0"/>
      <w:divBdr>
        <w:top w:val="none" w:sz="0" w:space="0" w:color="auto"/>
        <w:left w:val="none" w:sz="0" w:space="0" w:color="auto"/>
        <w:bottom w:val="none" w:sz="0" w:space="0" w:color="auto"/>
        <w:right w:val="none" w:sz="0" w:space="0" w:color="auto"/>
      </w:divBdr>
    </w:div>
    <w:div w:id="295188681">
      <w:bodyDiv w:val="1"/>
      <w:marLeft w:val="0"/>
      <w:marRight w:val="0"/>
      <w:marTop w:val="0"/>
      <w:marBottom w:val="0"/>
      <w:divBdr>
        <w:top w:val="none" w:sz="0" w:space="0" w:color="auto"/>
        <w:left w:val="none" w:sz="0" w:space="0" w:color="auto"/>
        <w:bottom w:val="none" w:sz="0" w:space="0" w:color="auto"/>
        <w:right w:val="none" w:sz="0" w:space="0" w:color="auto"/>
      </w:divBdr>
    </w:div>
    <w:div w:id="517696755">
      <w:bodyDiv w:val="1"/>
      <w:marLeft w:val="0"/>
      <w:marRight w:val="0"/>
      <w:marTop w:val="0"/>
      <w:marBottom w:val="0"/>
      <w:divBdr>
        <w:top w:val="none" w:sz="0" w:space="0" w:color="auto"/>
        <w:left w:val="none" w:sz="0" w:space="0" w:color="auto"/>
        <w:bottom w:val="none" w:sz="0" w:space="0" w:color="auto"/>
        <w:right w:val="none" w:sz="0" w:space="0" w:color="auto"/>
      </w:divBdr>
      <w:divsChild>
        <w:div w:id="814495153">
          <w:marLeft w:val="0"/>
          <w:marRight w:val="0"/>
          <w:marTop w:val="0"/>
          <w:marBottom w:val="0"/>
          <w:divBdr>
            <w:top w:val="none" w:sz="0" w:space="0" w:color="auto"/>
            <w:left w:val="none" w:sz="0" w:space="0" w:color="auto"/>
            <w:bottom w:val="none" w:sz="0" w:space="0" w:color="auto"/>
            <w:right w:val="none" w:sz="0" w:space="0" w:color="auto"/>
          </w:divBdr>
        </w:div>
        <w:div w:id="1851793881">
          <w:marLeft w:val="0"/>
          <w:marRight w:val="0"/>
          <w:marTop w:val="0"/>
          <w:marBottom w:val="0"/>
          <w:divBdr>
            <w:top w:val="none" w:sz="0" w:space="0" w:color="auto"/>
            <w:left w:val="none" w:sz="0" w:space="0" w:color="auto"/>
            <w:bottom w:val="none" w:sz="0" w:space="0" w:color="auto"/>
            <w:right w:val="none" w:sz="0" w:space="0" w:color="auto"/>
          </w:divBdr>
        </w:div>
        <w:div w:id="522017659">
          <w:marLeft w:val="0"/>
          <w:marRight w:val="0"/>
          <w:marTop w:val="0"/>
          <w:marBottom w:val="0"/>
          <w:divBdr>
            <w:top w:val="none" w:sz="0" w:space="0" w:color="auto"/>
            <w:left w:val="none" w:sz="0" w:space="0" w:color="auto"/>
            <w:bottom w:val="none" w:sz="0" w:space="0" w:color="auto"/>
            <w:right w:val="none" w:sz="0" w:space="0" w:color="auto"/>
          </w:divBdr>
        </w:div>
      </w:divsChild>
    </w:div>
    <w:div w:id="832140741">
      <w:bodyDiv w:val="1"/>
      <w:marLeft w:val="0"/>
      <w:marRight w:val="0"/>
      <w:marTop w:val="0"/>
      <w:marBottom w:val="0"/>
      <w:divBdr>
        <w:top w:val="none" w:sz="0" w:space="0" w:color="auto"/>
        <w:left w:val="none" w:sz="0" w:space="0" w:color="auto"/>
        <w:bottom w:val="none" w:sz="0" w:space="0" w:color="auto"/>
        <w:right w:val="none" w:sz="0" w:space="0" w:color="auto"/>
      </w:divBdr>
    </w:div>
    <w:div w:id="1268270465">
      <w:bodyDiv w:val="1"/>
      <w:marLeft w:val="0"/>
      <w:marRight w:val="0"/>
      <w:marTop w:val="0"/>
      <w:marBottom w:val="0"/>
      <w:divBdr>
        <w:top w:val="none" w:sz="0" w:space="0" w:color="auto"/>
        <w:left w:val="none" w:sz="0" w:space="0" w:color="auto"/>
        <w:bottom w:val="none" w:sz="0" w:space="0" w:color="auto"/>
        <w:right w:val="none" w:sz="0" w:space="0" w:color="auto"/>
      </w:divBdr>
      <w:divsChild>
        <w:div w:id="1194879035">
          <w:marLeft w:val="0"/>
          <w:marRight w:val="0"/>
          <w:marTop w:val="0"/>
          <w:marBottom w:val="0"/>
          <w:divBdr>
            <w:top w:val="none" w:sz="0" w:space="0" w:color="auto"/>
            <w:left w:val="none" w:sz="0" w:space="0" w:color="auto"/>
            <w:bottom w:val="none" w:sz="0" w:space="0" w:color="auto"/>
            <w:right w:val="none" w:sz="0" w:space="0" w:color="auto"/>
          </w:divBdr>
        </w:div>
        <w:div w:id="934094797">
          <w:marLeft w:val="0"/>
          <w:marRight w:val="0"/>
          <w:marTop w:val="0"/>
          <w:marBottom w:val="0"/>
          <w:divBdr>
            <w:top w:val="none" w:sz="0" w:space="0" w:color="auto"/>
            <w:left w:val="none" w:sz="0" w:space="0" w:color="auto"/>
            <w:bottom w:val="none" w:sz="0" w:space="0" w:color="auto"/>
            <w:right w:val="none" w:sz="0" w:space="0" w:color="auto"/>
          </w:divBdr>
        </w:div>
        <w:div w:id="1764375078">
          <w:marLeft w:val="0"/>
          <w:marRight w:val="0"/>
          <w:marTop w:val="0"/>
          <w:marBottom w:val="0"/>
          <w:divBdr>
            <w:top w:val="none" w:sz="0" w:space="0" w:color="auto"/>
            <w:left w:val="none" w:sz="0" w:space="0" w:color="auto"/>
            <w:bottom w:val="none" w:sz="0" w:space="0" w:color="auto"/>
            <w:right w:val="none" w:sz="0" w:space="0" w:color="auto"/>
          </w:divBdr>
        </w:div>
      </w:divsChild>
    </w:div>
    <w:div w:id="157536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figma.com/proto/iv8kwrUIOOnCGYrAJynln3/EcoVoyage?node-id=27-98&amp;t=ve5uvL1L5wzFNK45-1&amp;starting-point-node-id=27%3A98" TargetMode="Externa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dant%20Natu\AppData\Roaming\Microsoft\Templates\Short%20essay%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BFBCBEBE09043BDB0A2D74EDACDFBEC"/>
        <w:category>
          <w:name w:val="General"/>
          <w:gallery w:val="placeholder"/>
        </w:category>
        <w:types>
          <w:type w:val="bbPlcHdr"/>
        </w:types>
        <w:behaviors>
          <w:behavior w:val="content"/>
        </w:behaviors>
        <w:guid w:val="{08462420-1E22-4E10-84C2-C95907B3E078}"/>
      </w:docPartPr>
      <w:docPartBody>
        <w:p w:rsidR="00000000" w:rsidRDefault="005428A6" w:rsidP="005428A6">
          <w:pPr>
            <w:pStyle w:val="DBFBCBEBE09043BDB0A2D74EDACDFBEC"/>
          </w:pPr>
          <w:r>
            <w:t>Introduction</w:t>
          </w:r>
        </w:p>
      </w:docPartBody>
    </w:docPart>
    <w:docPart>
      <w:docPartPr>
        <w:name w:val="AC5A679DC81246DB951E1422C691282C"/>
        <w:category>
          <w:name w:val="General"/>
          <w:gallery w:val="placeholder"/>
        </w:category>
        <w:types>
          <w:type w:val="bbPlcHdr"/>
        </w:types>
        <w:behaviors>
          <w:behavior w:val="content"/>
        </w:behaviors>
        <w:guid w:val="{F93ED5F6-EFBB-48D7-BE18-EAD5F9ABA470}"/>
      </w:docPartPr>
      <w:docPartBody>
        <w:p w:rsidR="00000000" w:rsidRDefault="005428A6" w:rsidP="005428A6">
          <w:pPr>
            <w:pStyle w:val="AC5A679DC81246DB951E1422C691282C"/>
          </w:pPr>
          <w:r>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E4"/>
    <w:rsid w:val="000362E4"/>
    <w:rsid w:val="001C2886"/>
    <w:rsid w:val="003B6874"/>
    <w:rsid w:val="005428A6"/>
    <w:rsid w:val="00BC1B93"/>
    <w:rsid w:val="00C509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1A98CF853D489BAD11847519C179E2">
    <w:name w:val="791A98CF853D489BAD11847519C179E2"/>
  </w:style>
  <w:style w:type="paragraph" w:customStyle="1" w:styleId="2E55C63D8B7D45428309F24AF07ADA80">
    <w:name w:val="2E55C63D8B7D45428309F24AF07ADA80"/>
  </w:style>
  <w:style w:type="paragraph" w:customStyle="1" w:styleId="F0C5400FEAAB4AFF9D5CC01EDCE1ABE3">
    <w:name w:val="F0C5400FEAAB4AFF9D5CC01EDCE1ABE3"/>
  </w:style>
  <w:style w:type="paragraph" w:customStyle="1" w:styleId="CD51AA308ACE4CBC95CE7E4D33AB2C75">
    <w:name w:val="CD51AA308ACE4CBC95CE7E4D33AB2C75"/>
  </w:style>
  <w:style w:type="paragraph" w:customStyle="1" w:styleId="D5B65FF445594084B87AB2542247CC3C">
    <w:name w:val="D5B65FF445594084B87AB2542247CC3C"/>
  </w:style>
  <w:style w:type="paragraph" w:customStyle="1" w:styleId="E8C57E27B8284A448419E70C4D55C143">
    <w:name w:val="E8C57E27B8284A448419E70C4D55C143"/>
  </w:style>
  <w:style w:type="paragraph" w:customStyle="1" w:styleId="12D947C1CE5E4D308FDBD753C6FA7F06">
    <w:name w:val="12D947C1CE5E4D308FDBD753C6FA7F06"/>
  </w:style>
  <w:style w:type="paragraph" w:customStyle="1" w:styleId="2B5759967D194D1992DAB95BA5C97BFF">
    <w:name w:val="2B5759967D194D1992DAB95BA5C97BFF"/>
  </w:style>
  <w:style w:type="paragraph" w:customStyle="1" w:styleId="689E581FC6C84E17A01E2635D46011F2">
    <w:name w:val="689E581FC6C84E17A01E2635D46011F2"/>
  </w:style>
  <w:style w:type="paragraph" w:customStyle="1" w:styleId="6AE8A2AFDD4A46E49A572B693D772BA2">
    <w:name w:val="6AE8A2AFDD4A46E49A572B693D772BA2"/>
  </w:style>
  <w:style w:type="paragraph" w:customStyle="1" w:styleId="1E1FF68EB62040739AD271492E3AE176">
    <w:name w:val="1E1FF68EB62040739AD271492E3AE176"/>
  </w:style>
  <w:style w:type="paragraph" w:customStyle="1" w:styleId="DDA7248147904F5AACEACF3EA4DF6AE7">
    <w:name w:val="DDA7248147904F5AACEACF3EA4DF6AE7"/>
  </w:style>
  <w:style w:type="paragraph" w:customStyle="1" w:styleId="EA39884923054317849CC39467B97322">
    <w:name w:val="EA39884923054317849CC39467B97322"/>
  </w:style>
  <w:style w:type="paragraph" w:customStyle="1" w:styleId="F851726BD3DD47A495CDFE56317F482C">
    <w:name w:val="F851726BD3DD47A495CDFE56317F482C"/>
  </w:style>
  <w:style w:type="paragraph" w:customStyle="1" w:styleId="24DA7C35A44E4462A5BCBBB677852091">
    <w:name w:val="24DA7C35A44E4462A5BCBBB677852091"/>
  </w:style>
  <w:style w:type="paragraph" w:customStyle="1" w:styleId="81C8CEA60D3842AEBBB834DE35377279">
    <w:name w:val="81C8CEA60D3842AEBBB834DE35377279"/>
  </w:style>
  <w:style w:type="paragraph" w:customStyle="1" w:styleId="52FF23237D464FEF990C112B0A62D571">
    <w:name w:val="52FF23237D464FEF990C112B0A62D571"/>
  </w:style>
  <w:style w:type="paragraph" w:customStyle="1" w:styleId="3D8639F3C76B423BAF2B7637062540BD">
    <w:name w:val="3D8639F3C76B423BAF2B7637062540BD"/>
  </w:style>
  <w:style w:type="paragraph" w:customStyle="1" w:styleId="07C3C27739904977B2512950D7E9681F">
    <w:name w:val="07C3C27739904977B2512950D7E9681F"/>
  </w:style>
  <w:style w:type="paragraph" w:customStyle="1" w:styleId="8BEE8ABF3F554F319D6FA32070776519">
    <w:name w:val="8BEE8ABF3F554F319D6FA32070776519"/>
  </w:style>
  <w:style w:type="paragraph" w:customStyle="1" w:styleId="D2162054AFB04871826B3D1763D625D4">
    <w:name w:val="D2162054AFB04871826B3D1763D625D4"/>
  </w:style>
  <w:style w:type="paragraph" w:customStyle="1" w:styleId="5730E6A4251A465C881F9A95B635757B">
    <w:name w:val="5730E6A4251A465C881F9A95B635757B"/>
  </w:style>
  <w:style w:type="paragraph" w:customStyle="1" w:styleId="4C50083509D34FB1A98B9873AEA5EA1A">
    <w:name w:val="4C50083509D34FB1A98B9873AEA5EA1A"/>
  </w:style>
  <w:style w:type="paragraph" w:customStyle="1" w:styleId="C19ACA2EB2804DFBA7ACE4B0CC8B8890">
    <w:name w:val="C19ACA2EB2804DFBA7ACE4B0CC8B8890"/>
  </w:style>
  <w:style w:type="paragraph" w:customStyle="1" w:styleId="A09CB2C47F2B406D908D3B5AD991396B">
    <w:name w:val="A09CB2C47F2B406D908D3B5AD991396B"/>
  </w:style>
  <w:style w:type="paragraph" w:customStyle="1" w:styleId="4022BC42963349F5880E49421BEA2FF4">
    <w:name w:val="4022BC42963349F5880E49421BEA2FF4"/>
  </w:style>
  <w:style w:type="paragraph" w:customStyle="1" w:styleId="78BB625B822A475B8F12A82EEFE662C1">
    <w:name w:val="78BB625B822A475B8F12A82EEFE662C1"/>
  </w:style>
  <w:style w:type="paragraph" w:customStyle="1" w:styleId="28AD7FB381544FEBA9EFE08797803774">
    <w:name w:val="28AD7FB381544FEBA9EFE08797803774"/>
  </w:style>
  <w:style w:type="paragraph" w:customStyle="1" w:styleId="51A0A6827C584D9781566BA8B2F59142">
    <w:name w:val="51A0A6827C584D9781566BA8B2F59142"/>
  </w:style>
  <w:style w:type="paragraph" w:customStyle="1" w:styleId="D8549C53ECBC4C07A1EE8361B96FA8F3">
    <w:name w:val="D8549C53ECBC4C07A1EE8361B96FA8F3"/>
  </w:style>
  <w:style w:type="paragraph" w:customStyle="1" w:styleId="C75E3914F4D0445EBE917B5C4E67B892">
    <w:name w:val="C75E3914F4D0445EBE917B5C4E67B892"/>
  </w:style>
  <w:style w:type="paragraph" w:customStyle="1" w:styleId="97FBAC2C65454927B5531EEA56DB5E35">
    <w:name w:val="97FBAC2C65454927B5531EEA56DB5E35"/>
  </w:style>
  <w:style w:type="paragraph" w:customStyle="1" w:styleId="D576411C5F3446E18D96C6355D67A413">
    <w:name w:val="D576411C5F3446E18D96C6355D67A413"/>
  </w:style>
  <w:style w:type="paragraph" w:customStyle="1" w:styleId="2E3A80F76B724169873B12398C470FED">
    <w:name w:val="2E3A80F76B724169873B12398C470FED"/>
  </w:style>
  <w:style w:type="paragraph" w:customStyle="1" w:styleId="B30121C611FC4DC4A39F5712AD05F79C">
    <w:name w:val="B30121C611FC4DC4A39F5712AD05F79C"/>
  </w:style>
  <w:style w:type="paragraph" w:customStyle="1" w:styleId="401EFB064A8E418B9D81E729DFCC9887">
    <w:name w:val="401EFB064A8E418B9D81E729DFCC9887"/>
  </w:style>
  <w:style w:type="paragraph" w:customStyle="1" w:styleId="44D12DD77D8842828A6459B030917477">
    <w:name w:val="44D12DD77D8842828A6459B030917477"/>
  </w:style>
  <w:style w:type="paragraph" w:customStyle="1" w:styleId="2CD4619EC9F84BFE9747C0287FEEC63A">
    <w:name w:val="2CD4619EC9F84BFE9747C0287FEEC63A"/>
  </w:style>
  <w:style w:type="paragraph" w:customStyle="1" w:styleId="7D36CB465D154A9FBEB29A8071437BBF">
    <w:name w:val="7D36CB465D154A9FBEB29A8071437BBF"/>
  </w:style>
  <w:style w:type="paragraph" w:customStyle="1" w:styleId="39C30E390DEA46CF995E61B567213F4C">
    <w:name w:val="39C30E390DEA46CF995E61B567213F4C"/>
    <w:rsid w:val="000362E4"/>
  </w:style>
  <w:style w:type="paragraph" w:customStyle="1" w:styleId="FFBAEC4D5B744245B2F8446439765286">
    <w:name w:val="FFBAEC4D5B744245B2F8446439765286"/>
    <w:rsid w:val="000362E4"/>
  </w:style>
  <w:style w:type="paragraph" w:customStyle="1" w:styleId="724905583A0441F9AF4B74E7E17A13A6">
    <w:name w:val="724905583A0441F9AF4B74E7E17A13A6"/>
    <w:rsid w:val="000362E4"/>
  </w:style>
  <w:style w:type="paragraph" w:customStyle="1" w:styleId="7B7562841D3D497A86129736EE0BA2FF">
    <w:name w:val="7B7562841D3D497A86129736EE0BA2FF"/>
    <w:rsid w:val="000362E4"/>
  </w:style>
  <w:style w:type="paragraph" w:customStyle="1" w:styleId="00913716A96C449090CFBFAC6515B499">
    <w:name w:val="00913716A96C449090CFBFAC6515B499"/>
    <w:rsid w:val="000362E4"/>
  </w:style>
  <w:style w:type="paragraph" w:customStyle="1" w:styleId="11B697DD49364BFFBE534C6AF6BE2CCE">
    <w:name w:val="11B697DD49364BFFBE534C6AF6BE2CCE"/>
    <w:rsid w:val="005428A6"/>
  </w:style>
  <w:style w:type="paragraph" w:customStyle="1" w:styleId="B2B03BA4D29344FB9E8F0C6B83555071">
    <w:name w:val="B2B03BA4D29344FB9E8F0C6B83555071"/>
    <w:rsid w:val="005428A6"/>
  </w:style>
  <w:style w:type="paragraph" w:customStyle="1" w:styleId="DBFBCBEBE09043BDB0A2D74EDACDFBEC">
    <w:name w:val="DBFBCBEBE09043BDB0A2D74EDACDFBEC"/>
    <w:rsid w:val="005428A6"/>
  </w:style>
  <w:style w:type="paragraph" w:customStyle="1" w:styleId="AC5A679DC81246DB951E1422C691282C">
    <w:name w:val="AC5A679DC81246DB951E1422C691282C"/>
    <w:rsid w:val="005428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hort essay outlin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7" ma:contentTypeDescription="Create a new document." ma:contentTypeScope="" ma:versionID="c6f9a84f66a9c8b9a21755b9ffafb945">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27df39e3e7036dff54f89ddd5805ce72"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09E66A-54FD-4B5E-B014-73214B6846FC}">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668C2B3A-50F9-4381-8F76-67277993D23C}">
  <ds:schemaRefs>
    <ds:schemaRef ds:uri="http://schemas.microsoft.com/sharepoint/v3/contenttype/forms"/>
  </ds:schemaRefs>
</ds:datastoreItem>
</file>

<file path=customXml/itemProps3.xml><?xml version="1.0" encoding="utf-8"?>
<ds:datastoreItem xmlns:ds="http://schemas.openxmlformats.org/officeDocument/2006/customXml" ds:itemID="{2A9C251E-4DB8-43AF-9F3A-F3F4FB8A6E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Short essay outline</Template>
  <TotalTime>0</TotalTime>
  <Pages>6</Pages>
  <Words>1841</Words>
  <Characters>10499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2024-11-26T15:42:00Z</dcterms:created>
  <dcterms:modified xsi:type="dcterms:W3CDTF">2024-11-26T21:01:00Z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zotero-version="7.0.10"&gt;&lt;session id="vjLnEkB6"/&gt;&lt;style id="http://www.zotero.org/styles/apa" locale="en-GB" hasBibliography="1" bibliographyStyleHasBeenSet="1"/&gt;&lt;prefs&gt;&lt;pref name="fieldType" value="Field"/&gt;&lt;/prefs&gt;&lt;/data&gt;</vt:lpwstr>
  </property>
</Properties>
</file>